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237"/>
      </w:tblGrid>
      <w:tr w:rsidR="00A81248" w:rsidRPr="00F50E51" w14:paraId="4D261C52" w14:textId="77777777" w:rsidTr="00A31A5B">
        <w:tc>
          <w:tcPr>
            <w:tcW w:w="5395" w:type="dxa"/>
          </w:tcPr>
          <w:p w14:paraId="74168435" w14:textId="77777777" w:rsidR="00A81248" w:rsidRPr="00F50E51" w:rsidRDefault="00A81248" w:rsidP="00A81248">
            <w:pPr>
              <w:pStyle w:val="GraphicAnchor"/>
              <w:rPr>
                <w:noProof/>
                <w:lang w:val="en-GB"/>
              </w:rPr>
            </w:pPr>
          </w:p>
        </w:tc>
        <w:tc>
          <w:tcPr>
            <w:tcW w:w="5237" w:type="dxa"/>
          </w:tcPr>
          <w:p w14:paraId="1EDADB91" w14:textId="77777777" w:rsidR="00A81248" w:rsidRPr="00F50E51" w:rsidRDefault="00A81248" w:rsidP="00A81248">
            <w:pPr>
              <w:pStyle w:val="GraphicAnchor"/>
              <w:rPr>
                <w:noProof/>
                <w:lang w:val="en-GB"/>
              </w:rPr>
            </w:pPr>
          </w:p>
        </w:tc>
      </w:tr>
      <w:tr w:rsidR="00A81248" w:rsidRPr="00F50E51" w14:paraId="5CD8F9B6" w14:textId="77777777" w:rsidTr="00A31A5B">
        <w:trPr>
          <w:trHeight w:val="2719"/>
        </w:trPr>
        <w:tc>
          <w:tcPr>
            <w:tcW w:w="5395" w:type="dxa"/>
          </w:tcPr>
          <w:p w14:paraId="4A195D0A" w14:textId="7CF7D89E" w:rsidR="00047032" w:rsidRPr="00047032" w:rsidRDefault="00047032" w:rsidP="00047032">
            <w:pPr>
              <w:pStyle w:val="Heading1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GENDER PAY</w:t>
            </w:r>
            <w:r w:rsidR="006A05A0">
              <w:rPr>
                <w:noProof/>
                <w:lang w:val="en-GB"/>
              </w:rPr>
              <w:t xml:space="preserve"> </w:t>
            </w:r>
            <w:r>
              <w:rPr>
                <w:noProof/>
                <w:lang w:val="en-GB"/>
              </w:rPr>
              <w:t>GAP</w:t>
            </w:r>
          </w:p>
        </w:tc>
        <w:tc>
          <w:tcPr>
            <w:tcW w:w="5237" w:type="dxa"/>
          </w:tcPr>
          <w:p w14:paraId="4A132E03" w14:textId="77777777" w:rsidR="00A81248" w:rsidRPr="00F50E51" w:rsidRDefault="00A81248">
            <w:pPr>
              <w:rPr>
                <w:noProof/>
                <w:lang w:val="en-GB"/>
              </w:rPr>
            </w:pPr>
          </w:p>
        </w:tc>
      </w:tr>
      <w:tr w:rsidR="00A81248" w:rsidRPr="00F50E51" w14:paraId="2D33B14F" w14:textId="77777777" w:rsidTr="00A31A5B">
        <w:trPr>
          <w:trHeight w:val="8865"/>
        </w:trPr>
        <w:tc>
          <w:tcPr>
            <w:tcW w:w="5395" w:type="dxa"/>
          </w:tcPr>
          <w:p w14:paraId="0AF0A60B" w14:textId="77777777" w:rsidR="00A81248" w:rsidRPr="00F50E51" w:rsidRDefault="00A81248">
            <w:pPr>
              <w:rPr>
                <w:noProof/>
                <w:lang w:val="en-GB"/>
              </w:rPr>
            </w:pPr>
            <w:r w:rsidRPr="00F50E51">
              <w:rPr>
                <w:noProof/>
                <w:lang w:val="en-GB" w:bidi="en-GB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783A3A3F" wp14:editId="6CD98915">
                      <wp:simplePos x="0" y="0"/>
                      <wp:positionH relativeFrom="margin">
                        <wp:posOffset>-449580</wp:posOffset>
                      </wp:positionH>
                      <wp:positionV relativeFrom="page">
                        <wp:posOffset>-2246630</wp:posOffset>
                      </wp:positionV>
                      <wp:extent cx="7772400" cy="10687050"/>
                      <wp:effectExtent l="0" t="0" r="0" b="0"/>
                      <wp:wrapNone/>
                      <wp:docPr id="2" name="Group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05C8564-9AA1-3741-A518-06A1556F88BC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72400" cy="10687050"/>
                                <a:chOff x="0" y="0"/>
                                <a:chExt cx="7771132" cy="10053322"/>
                              </a:xfrm>
                            </wpg:grpSpPr>
                            <wps:wsp>
                              <wps:cNvPr id="3" name="Shape"/>
                              <wps:cNvSpPr/>
                              <wps:spPr>
                                <a:xfrm>
                                  <a:off x="0" y="2552701"/>
                                  <a:ext cx="5845812" cy="750062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0687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1769" y="21600"/>
                                      </a:lnTo>
                                      <a:lnTo>
                                        <a:pt x="21600" y="6148"/>
                                      </a:lnTo>
                                      <a:lnTo>
                                        <a:pt x="137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4" name="Triangle"/>
                              <wps:cNvSpPr/>
                              <wps:spPr>
                                <a:xfrm>
                                  <a:off x="0" y="2044700"/>
                                  <a:ext cx="3907791" cy="781685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21600"/>
                                      </a:moveTo>
                                      <a:lnTo>
                                        <a:pt x="21600" y="108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5" name="Shape"/>
                              <wps:cNvSpPr/>
                              <wps:spPr>
                                <a:xfrm>
                                  <a:off x="0" y="0"/>
                                  <a:ext cx="7771132" cy="903986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4678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21600" y="3032"/>
                                      </a:lnTo>
                                      <a:lnTo>
                                        <a:pt x="21600" y="0"/>
                                      </a:lnTo>
                                      <a:lnTo>
                                        <a:pt x="17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667A140" id="Group 1" o:spid="_x0000_s1026" alt="&quot;&quot;" style="position:absolute;margin-left:-35.4pt;margin-top:-176.9pt;width:612pt;height:841.5pt;z-index:-251657216;mso-position-horizontal-relative:margin;mso-position-vertic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">
      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      <v:stroke miterlimit="4" joinstyle="miter"/>
                        <v:path arrowok="t" o:extrusionok="f" o:connecttype="custom" o:connectlocs="2922906,3750311;2922906,3750311;2922906,3750311;2922906,3750311" o:connectangles="0,90,180,270"/>
                      </v:shape>
      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      <v:stroke miterlimit="4" joinstyle="miter"/>
                        <v:path arrowok="t" o:extrusionok="f" o:connecttype="custom" o:connectlocs="1953896,3908426;1953896,3908426;1953896,3908426;1953896,3908426" o:connectangles="0,90,180,270"/>
                      </v:shape>
      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      <v:stroke miterlimit="4" joinstyle="miter"/>
                        <v:path arrowok="t" o:extrusionok="f" o:connecttype="custom" o:connectlocs="3885566,4519931;3885566,4519931;3885566,4519931;3885566,4519931" o:connectangles="0,90,180,270"/>
                      </v:shape>
                      <w10:wrap anchorx="margin" anchory="page"/>
                    </v:group>
                  </w:pict>
                </mc:Fallback>
              </mc:AlternateContent>
            </w:r>
          </w:p>
        </w:tc>
        <w:tc>
          <w:tcPr>
            <w:tcW w:w="5237" w:type="dxa"/>
          </w:tcPr>
          <w:p w14:paraId="4D1EAF30" w14:textId="77777777" w:rsidR="00A81248" w:rsidRPr="00F50E51" w:rsidRDefault="00A81248">
            <w:pPr>
              <w:rPr>
                <w:noProof/>
                <w:lang w:val="en-GB"/>
              </w:rPr>
            </w:pPr>
          </w:p>
        </w:tc>
      </w:tr>
      <w:tr w:rsidR="00A81248" w:rsidRPr="00F50E51" w14:paraId="741CC762" w14:textId="77777777" w:rsidTr="00A31A5B">
        <w:trPr>
          <w:trHeight w:val="1299"/>
        </w:trPr>
        <w:tc>
          <w:tcPr>
            <w:tcW w:w="5395" w:type="dxa"/>
          </w:tcPr>
          <w:p w14:paraId="3325FA9E" w14:textId="77777777" w:rsidR="00A81248" w:rsidRPr="00F50E51" w:rsidRDefault="00A81248">
            <w:pPr>
              <w:rPr>
                <w:noProof/>
                <w:lang w:val="en-GB"/>
              </w:rPr>
            </w:pPr>
          </w:p>
        </w:tc>
        <w:tc>
          <w:tcPr>
            <w:tcW w:w="5237" w:type="dxa"/>
          </w:tcPr>
          <w:p w14:paraId="530C4DD9" w14:textId="43D17535" w:rsidR="00A81248" w:rsidRPr="00047032" w:rsidRDefault="00047032" w:rsidP="00A81248">
            <w:pPr>
              <w:pStyle w:val="Heading2"/>
              <w:rPr>
                <w:i w:val="0"/>
                <w:iCs/>
                <w:noProof/>
                <w:lang w:val="en-GB"/>
              </w:rPr>
            </w:pPr>
            <w:r>
              <w:rPr>
                <w:i w:val="0"/>
                <w:iCs/>
                <w:noProof/>
                <w:lang w:val="en-GB"/>
              </w:rPr>
              <w:t>3</w:t>
            </w:r>
            <w:r w:rsidRPr="00047032">
              <w:rPr>
                <w:i w:val="0"/>
                <w:iCs/>
                <w:noProof/>
                <w:vertAlign w:val="superscript"/>
                <w:lang w:val="en-GB"/>
              </w:rPr>
              <w:t>rd</w:t>
            </w:r>
            <w:r>
              <w:rPr>
                <w:i w:val="0"/>
                <w:iCs/>
                <w:noProof/>
                <w:lang w:val="en-GB"/>
              </w:rPr>
              <w:t xml:space="preserve"> May, 2025</w:t>
            </w:r>
          </w:p>
          <w:p w14:paraId="1A135E7E" w14:textId="6A2F831F" w:rsidR="00A81248" w:rsidRPr="00047032" w:rsidRDefault="00047032" w:rsidP="00C66528">
            <w:pPr>
              <w:pStyle w:val="Heading2"/>
              <w:rPr>
                <w:i w:val="0"/>
                <w:iCs/>
                <w:noProof/>
                <w:lang w:val="en-GB"/>
              </w:rPr>
            </w:pPr>
            <w:r>
              <w:rPr>
                <w:i w:val="0"/>
                <w:iCs/>
                <w:noProof/>
                <w:lang w:val="en-GB"/>
              </w:rPr>
              <w:t>Data Analytics | SQL</w:t>
            </w:r>
          </w:p>
        </w:tc>
      </w:tr>
      <w:tr w:rsidR="00A81248" w:rsidRPr="00F50E51" w14:paraId="34E837E0" w14:textId="77777777" w:rsidTr="00A31A5B">
        <w:trPr>
          <w:trHeight w:val="1402"/>
        </w:trPr>
        <w:tc>
          <w:tcPr>
            <w:tcW w:w="5395" w:type="dxa"/>
          </w:tcPr>
          <w:p w14:paraId="0F1A02F9" w14:textId="77777777" w:rsidR="00A81248" w:rsidRPr="00F50E51" w:rsidRDefault="00A81248">
            <w:pPr>
              <w:rPr>
                <w:noProof/>
                <w:lang w:val="en-GB"/>
              </w:rPr>
            </w:pPr>
          </w:p>
        </w:tc>
        <w:tc>
          <w:tcPr>
            <w:tcW w:w="5237" w:type="dxa"/>
          </w:tcPr>
          <w:p w14:paraId="12D6DEBA" w14:textId="77777777" w:rsidR="00047032" w:rsidRDefault="00047032" w:rsidP="00A81248">
            <w:pPr>
              <w:pStyle w:val="Heading2"/>
              <w:rPr>
                <w:i w:val="0"/>
                <w:iCs/>
                <w:noProof/>
                <w:lang w:val="en-GB"/>
              </w:rPr>
            </w:pPr>
            <w:r>
              <w:rPr>
                <w:i w:val="0"/>
                <w:iCs/>
                <w:noProof/>
                <w:lang w:val="en-GB"/>
              </w:rPr>
              <w:t>Done By:</w:t>
            </w:r>
          </w:p>
          <w:p w14:paraId="73F0D469" w14:textId="7EFB8980" w:rsidR="00A81248" w:rsidRPr="00047032" w:rsidRDefault="00047032" w:rsidP="00A81248">
            <w:pPr>
              <w:pStyle w:val="Heading2"/>
              <w:rPr>
                <w:i w:val="0"/>
                <w:iCs/>
                <w:noProof/>
                <w:lang w:val="en-GB"/>
              </w:rPr>
            </w:pPr>
            <w:r>
              <w:rPr>
                <w:i w:val="0"/>
                <w:iCs/>
                <w:noProof/>
                <w:lang w:val="en-GB"/>
              </w:rPr>
              <w:t>Mariam Azam</w:t>
            </w:r>
            <w:r w:rsidR="00C66528" w:rsidRPr="00047032">
              <w:rPr>
                <w:i w:val="0"/>
                <w:iCs/>
                <w:noProof/>
                <w:lang w:val="en-GB" w:bidi="en-GB"/>
              </w:rPr>
              <w:t xml:space="preserve"> </w:t>
            </w:r>
          </w:p>
          <w:p w14:paraId="7911A4B2" w14:textId="392125AD" w:rsidR="00A81248" w:rsidRPr="00047032" w:rsidRDefault="00A81248" w:rsidP="00A81248">
            <w:pPr>
              <w:pStyle w:val="Heading2"/>
              <w:rPr>
                <w:i w:val="0"/>
                <w:iCs/>
                <w:noProof/>
                <w:lang w:val="en-GB"/>
              </w:rPr>
            </w:pPr>
          </w:p>
        </w:tc>
      </w:tr>
    </w:tbl>
    <w:p w14:paraId="4BB465EA" w14:textId="77777777" w:rsidR="000C4ED1" w:rsidRPr="00F50E51" w:rsidRDefault="000C4ED1">
      <w:pPr>
        <w:rPr>
          <w:noProof/>
          <w:lang w:val="en-GB"/>
        </w:rPr>
      </w:pPr>
    </w:p>
    <w:p w14:paraId="04843FCD" w14:textId="77777777" w:rsidR="00FB65B8" w:rsidRPr="00F50E51" w:rsidRDefault="00FB65B8" w:rsidP="00A24793">
      <w:pPr>
        <w:rPr>
          <w:noProof/>
          <w:lang w:val="en-GB"/>
        </w:rPr>
      </w:pPr>
    </w:p>
    <w:p w14:paraId="04479C73" w14:textId="77777777" w:rsidR="00A24793" w:rsidRPr="00F50E51" w:rsidRDefault="00A24793" w:rsidP="009D0916">
      <w:pPr>
        <w:spacing w:line="276" w:lineRule="auto"/>
        <w:rPr>
          <w:noProof/>
          <w:lang w:val="en-GB"/>
        </w:rPr>
      </w:pPr>
    </w:p>
    <w:p w14:paraId="15E7C9ED" w14:textId="6BC78765" w:rsidR="00A81248" w:rsidRDefault="009D0916" w:rsidP="009D0916">
      <w:pPr>
        <w:spacing w:line="276" w:lineRule="auto"/>
        <w:rPr>
          <w:b/>
          <w:bCs/>
          <w:noProof/>
          <w:sz w:val="28"/>
          <w:szCs w:val="28"/>
        </w:rPr>
      </w:pPr>
      <w:r w:rsidRPr="009D0916">
        <w:rPr>
          <w:b/>
          <w:bCs/>
          <w:noProof/>
          <w:sz w:val="28"/>
          <w:szCs w:val="28"/>
        </w:rPr>
        <w:t>Initial Inspection</w:t>
      </w:r>
    </w:p>
    <w:p w14:paraId="47BC280A" w14:textId="77777777" w:rsidR="009D0916" w:rsidRDefault="009D0916" w:rsidP="009D0916">
      <w:pPr>
        <w:spacing w:line="276" w:lineRule="auto"/>
        <w:rPr>
          <w:b/>
          <w:bCs/>
          <w:noProof/>
          <w:sz w:val="28"/>
          <w:szCs w:val="28"/>
        </w:rPr>
      </w:pPr>
    </w:p>
    <w:p w14:paraId="2C70B58A" w14:textId="77777777" w:rsidR="009D0916" w:rsidRPr="009D0916" w:rsidRDefault="009D0916" w:rsidP="009D0916">
      <w:pPr>
        <w:spacing w:line="276" w:lineRule="auto"/>
        <w:rPr>
          <w:noProof/>
        </w:rPr>
      </w:pPr>
      <w:r w:rsidRPr="009D0916">
        <w:rPr>
          <w:noProof/>
        </w:rPr>
        <w:t>--1. How many companies are in the data set?</w:t>
      </w:r>
    </w:p>
    <w:p w14:paraId="7AF12A66" w14:textId="77777777" w:rsidR="009D0916" w:rsidRPr="009D0916" w:rsidRDefault="009D0916" w:rsidP="009D0916">
      <w:pPr>
        <w:spacing w:line="276" w:lineRule="auto"/>
        <w:rPr>
          <w:noProof/>
          <w:color w:val="797979" w:themeColor="accent6" w:themeShade="80"/>
        </w:rPr>
      </w:pPr>
      <w:r w:rsidRPr="009D0916">
        <w:rPr>
          <w:noProof/>
          <w:color w:val="797979" w:themeColor="accent6" w:themeShade="80"/>
        </w:rPr>
        <w:t>SELECT COUNT (DISTINCT companynumber)</w:t>
      </w:r>
    </w:p>
    <w:p w14:paraId="10F47EE6" w14:textId="77777777" w:rsidR="009D0916" w:rsidRPr="009D0916" w:rsidRDefault="009D0916" w:rsidP="009D0916">
      <w:pPr>
        <w:spacing w:line="276" w:lineRule="auto"/>
        <w:rPr>
          <w:noProof/>
          <w:color w:val="797979" w:themeColor="accent6" w:themeShade="80"/>
        </w:rPr>
      </w:pPr>
      <w:r w:rsidRPr="009D0916">
        <w:rPr>
          <w:noProof/>
          <w:color w:val="797979" w:themeColor="accent6" w:themeShade="80"/>
        </w:rPr>
        <w:t>FROM gender_pay_gap_21_22;</w:t>
      </w:r>
    </w:p>
    <w:p w14:paraId="0EB4EA24" w14:textId="77777777" w:rsidR="009D0916" w:rsidRPr="008B72B1" w:rsidRDefault="009D0916" w:rsidP="009D0916">
      <w:pPr>
        <w:spacing w:line="276" w:lineRule="auto"/>
        <w:rPr>
          <w:noProof/>
          <w:color w:val="797979" w:themeColor="accent6" w:themeShade="80"/>
        </w:rPr>
      </w:pPr>
      <w:r w:rsidRPr="008B72B1">
        <w:rPr>
          <w:noProof/>
          <w:color w:val="797979" w:themeColor="accent6" w:themeShade="80"/>
        </w:rPr>
        <w:t>--Answer: 8810</w:t>
      </w:r>
    </w:p>
    <w:p w14:paraId="4D871D7A" w14:textId="77777777" w:rsidR="009D0916" w:rsidRDefault="009D0916" w:rsidP="009D0916">
      <w:pPr>
        <w:spacing w:line="276" w:lineRule="auto"/>
        <w:rPr>
          <w:noProof/>
        </w:rPr>
      </w:pPr>
    </w:p>
    <w:p w14:paraId="1576825D" w14:textId="77777777" w:rsidR="009D0916" w:rsidRPr="009D0916" w:rsidRDefault="009D0916" w:rsidP="009D0916">
      <w:pPr>
        <w:spacing w:line="276" w:lineRule="auto"/>
        <w:rPr>
          <w:noProof/>
        </w:rPr>
      </w:pPr>
    </w:p>
    <w:p w14:paraId="5382A637" w14:textId="77777777" w:rsidR="009D0916" w:rsidRPr="009D0916" w:rsidRDefault="009D0916" w:rsidP="009D0916">
      <w:pPr>
        <w:spacing w:line="276" w:lineRule="auto"/>
        <w:rPr>
          <w:noProof/>
        </w:rPr>
      </w:pPr>
      <w:r w:rsidRPr="009D0916">
        <w:rPr>
          <w:noProof/>
        </w:rPr>
        <w:t>--2. How many of them submitted their data after the reporting deadline?</w:t>
      </w:r>
    </w:p>
    <w:p w14:paraId="562F5E1A" w14:textId="77777777" w:rsidR="009D0916" w:rsidRPr="009D0916" w:rsidRDefault="009D0916" w:rsidP="009D0916">
      <w:pPr>
        <w:spacing w:line="276" w:lineRule="auto"/>
        <w:rPr>
          <w:noProof/>
          <w:color w:val="797979" w:themeColor="accent6" w:themeShade="80"/>
        </w:rPr>
      </w:pPr>
      <w:r w:rsidRPr="009D0916">
        <w:rPr>
          <w:noProof/>
          <w:color w:val="797979" w:themeColor="accent6" w:themeShade="80"/>
        </w:rPr>
        <w:t>SELECT COUNT (submittedafterthedeadline)</w:t>
      </w:r>
    </w:p>
    <w:p w14:paraId="7239E847" w14:textId="77777777" w:rsidR="009D0916" w:rsidRPr="009D0916" w:rsidRDefault="009D0916" w:rsidP="009D0916">
      <w:pPr>
        <w:spacing w:line="276" w:lineRule="auto"/>
        <w:rPr>
          <w:noProof/>
          <w:color w:val="797979" w:themeColor="accent6" w:themeShade="80"/>
        </w:rPr>
      </w:pPr>
      <w:r w:rsidRPr="009D0916">
        <w:rPr>
          <w:noProof/>
          <w:color w:val="797979" w:themeColor="accent6" w:themeShade="80"/>
        </w:rPr>
        <w:t>FROM public.gender_pay_gap_21_22</w:t>
      </w:r>
    </w:p>
    <w:p w14:paraId="3290EE05" w14:textId="77777777" w:rsidR="009D0916" w:rsidRPr="009D0916" w:rsidRDefault="009D0916" w:rsidP="009D0916">
      <w:pPr>
        <w:spacing w:line="276" w:lineRule="auto"/>
        <w:rPr>
          <w:noProof/>
          <w:color w:val="797979" w:themeColor="accent6" w:themeShade="80"/>
        </w:rPr>
      </w:pPr>
      <w:r w:rsidRPr="009D0916">
        <w:rPr>
          <w:noProof/>
          <w:color w:val="797979" w:themeColor="accent6" w:themeShade="80"/>
        </w:rPr>
        <w:t>WHERE submittedafterthedeadline = 'true';</w:t>
      </w:r>
    </w:p>
    <w:p w14:paraId="7D0803F7" w14:textId="77777777" w:rsidR="009D0916" w:rsidRPr="008B72B1" w:rsidRDefault="009D0916" w:rsidP="009D0916">
      <w:pPr>
        <w:spacing w:line="276" w:lineRule="auto"/>
        <w:rPr>
          <w:noProof/>
          <w:color w:val="797979" w:themeColor="accent6" w:themeShade="80"/>
        </w:rPr>
      </w:pPr>
      <w:r w:rsidRPr="008B72B1">
        <w:rPr>
          <w:noProof/>
          <w:color w:val="797979" w:themeColor="accent6" w:themeShade="80"/>
        </w:rPr>
        <w:t>--Answer: 361</w:t>
      </w:r>
    </w:p>
    <w:p w14:paraId="378D05E1" w14:textId="77777777" w:rsidR="009D0916" w:rsidRDefault="009D0916" w:rsidP="009D0916">
      <w:pPr>
        <w:spacing w:line="276" w:lineRule="auto"/>
        <w:rPr>
          <w:noProof/>
        </w:rPr>
      </w:pPr>
    </w:p>
    <w:p w14:paraId="3CE271B0" w14:textId="77777777" w:rsidR="009D0916" w:rsidRPr="009D0916" w:rsidRDefault="009D0916" w:rsidP="009D0916">
      <w:pPr>
        <w:spacing w:line="276" w:lineRule="auto"/>
        <w:rPr>
          <w:noProof/>
        </w:rPr>
      </w:pPr>
    </w:p>
    <w:p w14:paraId="382758FD" w14:textId="77777777" w:rsidR="009D0916" w:rsidRPr="009D0916" w:rsidRDefault="009D0916" w:rsidP="009D0916">
      <w:pPr>
        <w:spacing w:line="276" w:lineRule="auto"/>
        <w:rPr>
          <w:noProof/>
        </w:rPr>
      </w:pPr>
      <w:r w:rsidRPr="009D0916">
        <w:rPr>
          <w:noProof/>
        </w:rPr>
        <w:t>--3. How many companies have not provided a URL?</w:t>
      </w:r>
    </w:p>
    <w:p w14:paraId="588DA9FD" w14:textId="77777777" w:rsidR="009D0916" w:rsidRPr="009D0916" w:rsidRDefault="009D0916" w:rsidP="009D0916">
      <w:pPr>
        <w:spacing w:line="276" w:lineRule="auto"/>
        <w:rPr>
          <w:noProof/>
          <w:color w:val="797979" w:themeColor="accent6" w:themeShade="80"/>
        </w:rPr>
      </w:pPr>
      <w:r w:rsidRPr="009D0916">
        <w:rPr>
          <w:noProof/>
          <w:color w:val="797979" w:themeColor="accent6" w:themeShade="80"/>
        </w:rPr>
        <w:t>SELECT COUNT (companylinktogpginfo)</w:t>
      </w:r>
    </w:p>
    <w:p w14:paraId="4DBF4512" w14:textId="77777777" w:rsidR="009D0916" w:rsidRPr="009D0916" w:rsidRDefault="009D0916" w:rsidP="009D0916">
      <w:pPr>
        <w:spacing w:line="276" w:lineRule="auto"/>
        <w:rPr>
          <w:noProof/>
          <w:color w:val="797979" w:themeColor="accent6" w:themeShade="80"/>
        </w:rPr>
      </w:pPr>
      <w:r w:rsidRPr="009D0916">
        <w:rPr>
          <w:noProof/>
          <w:color w:val="797979" w:themeColor="accent6" w:themeShade="80"/>
        </w:rPr>
        <w:t>FROM public.gender_pay_gap_21_22</w:t>
      </w:r>
    </w:p>
    <w:p w14:paraId="3DC9AE8A" w14:textId="77777777" w:rsidR="009D0916" w:rsidRPr="009D0916" w:rsidRDefault="009D0916" w:rsidP="009D0916">
      <w:pPr>
        <w:spacing w:line="276" w:lineRule="auto"/>
        <w:rPr>
          <w:noProof/>
          <w:color w:val="797979" w:themeColor="accent6" w:themeShade="80"/>
        </w:rPr>
      </w:pPr>
      <w:r w:rsidRPr="009D0916">
        <w:rPr>
          <w:noProof/>
          <w:color w:val="797979" w:themeColor="accent6" w:themeShade="80"/>
        </w:rPr>
        <w:t>WHERE companylinktogpginfo = '0';</w:t>
      </w:r>
    </w:p>
    <w:p w14:paraId="7D39A64B" w14:textId="77777777" w:rsidR="009D0916" w:rsidRPr="008B72B1" w:rsidRDefault="009D0916" w:rsidP="009D0916">
      <w:pPr>
        <w:spacing w:line="276" w:lineRule="auto"/>
        <w:rPr>
          <w:noProof/>
          <w:color w:val="797979" w:themeColor="accent6" w:themeShade="80"/>
        </w:rPr>
      </w:pPr>
      <w:r w:rsidRPr="008B72B1">
        <w:rPr>
          <w:noProof/>
          <w:color w:val="797979" w:themeColor="accent6" w:themeShade="80"/>
        </w:rPr>
        <w:t>--Answer: 3700</w:t>
      </w:r>
    </w:p>
    <w:p w14:paraId="27AD73FF" w14:textId="77777777" w:rsidR="009D0916" w:rsidRDefault="009D0916" w:rsidP="009D0916">
      <w:pPr>
        <w:spacing w:line="276" w:lineRule="auto"/>
        <w:rPr>
          <w:noProof/>
        </w:rPr>
      </w:pPr>
    </w:p>
    <w:p w14:paraId="124F320A" w14:textId="77777777" w:rsidR="009D0916" w:rsidRPr="009D0916" w:rsidRDefault="009D0916" w:rsidP="009D0916">
      <w:pPr>
        <w:spacing w:line="276" w:lineRule="auto"/>
        <w:rPr>
          <w:noProof/>
        </w:rPr>
      </w:pPr>
    </w:p>
    <w:p w14:paraId="4447D514" w14:textId="77777777" w:rsidR="009D0916" w:rsidRPr="009D0916" w:rsidRDefault="009D0916" w:rsidP="009D0916">
      <w:pPr>
        <w:spacing w:line="276" w:lineRule="auto"/>
        <w:rPr>
          <w:noProof/>
        </w:rPr>
      </w:pPr>
      <w:r w:rsidRPr="009D0916">
        <w:rPr>
          <w:noProof/>
        </w:rPr>
        <w:t xml:space="preserve">--4. Which measures of pay gap contain too much missing data, </w:t>
      </w:r>
    </w:p>
    <w:p w14:paraId="12C63922" w14:textId="77777777" w:rsidR="009D0916" w:rsidRPr="009D0916" w:rsidRDefault="009D0916" w:rsidP="009D0916">
      <w:pPr>
        <w:spacing w:line="276" w:lineRule="auto"/>
        <w:rPr>
          <w:noProof/>
        </w:rPr>
      </w:pPr>
      <w:r w:rsidRPr="009D0916">
        <w:rPr>
          <w:noProof/>
        </w:rPr>
        <w:t>--and should not be used in our analysis?</w:t>
      </w:r>
    </w:p>
    <w:p w14:paraId="598A9129" w14:textId="77777777" w:rsidR="009D0916" w:rsidRPr="009D0916" w:rsidRDefault="009D0916" w:rsidP="009D0916">
      <w:pPr>
        <w:spacing w:line="276" w:lineRule="auto"/>
        <w:rPr>
          <w:noProof/>
          <w:color w:val="797979" w:themeColor="accent6" w:themeShade="80"/>
        </w:rPr>
      </w:pPr>
      <w:r w:rsidRPr="009D0916">
        <w:rPr>
          <w:noProof/>
          <w:color w:val="797979" w:themeColor="accent6" w:themeShade="80"/>
        </w:rPr>
        <w:t>SELECT *</w:t>
      </w:r>
    </w:p>
    <w:p w14:paraId="33EFBA7F" w14:textId="77777777" w:rsidR="009D0916" w:rsidRPr="009D0916" w:rsidRDefault="009D0916" w:rsidP="009D0916">
      <w:pPr>
        <w:spacing w:line="276" w:lineRule="auto"/>
        <w:rPr>
          <w:noProof/>
          <w:color w:val="797979" w:themeColor="accent6" w:themeShade="80"/>
        </w:rPr>
      </w:pPr>
      <w:r w:rsidRPr="009D0916">
        <w:rPr>
          <w:noProof/>
          <w:color w:val="797979" w:themeColor="accent6" w:themeShade="80"/>
        </w:rPr>
        <w:t>FROM gender_pay_gap_21_22</w:t>
      </w:r>
    </w:p>
    <w:p w14:paraId="0ED2637F" w14:textId="77777777" w:rsidR="009D0916" w:rsidRDefault="009D0916" w:rsidP="009D0916">
      <w:pPr>
        <w:spacing w:line="276" w:lineRule="auto"/>
        <w:rPr>
          <w:noProof/>
          <w:color w:val="797979" w:themeColor="accent6" w:themeShade="80"/>
        </w:rPr>
      </w:pPr>
      <w:r w:rsidRPr="009D0916">
        <w:rPr>
          <w:noProof/>
          <w:color w:val="797979" w:themeColor="accent6" w:themeShade="80"/>
        </w:rPr>
        <w:t>WHERE 1 IS NULL;</w:t>
      </w:r>
    </w:p>
    <w:p w14:paraId="2263510E" w14:textId="491AA99C" w:rsidR="009D0916" w:rsidRPr="008B72B1" w:rsidRDefault="009D0916" w:rsidP="009D0916">
      <w:pPr>
        <w:spacing w:line="276" w:lineRule="auto"/>
        <w:rPr>
          <w:noProof/>
          <w:color w:val="797979" w:themeColor="accent6" w:themeShade="80"/>
        </w:rPr>
      </w:pPr>
      <w:r w:rsidRPr="008B72B1">
        <w:rPr>
          <w:noProof/>
          <w:color w:val="797979" w:themeColor="accent6" w:themeShade="80"/>
        </w:rPr>
        <w:t>--Answer: There are no null values in the dataset.</w:t>
      </w:r>
    </w:p>
    <w:p w14:paraId="383FABF2" w14:textId="77777777" w:rsidR="009D0916" w:rsidRDefault="009D0916" w:rsidP="009D0916">
      <w:pPr>
        <w:spacing w:line="276" w:lineRule="auto"/>
        <w:rPr>
          <w:noProof/>
        </w:rPr>
      </w:pPr>
    </w:p>
    <w:p w14:paraId="34816334" w14:textId="77777777" w:rsidR="009D0916" w:rsidRPr="009D0916" w:rsidRDefault="009D0916" w:rsidP="009D0916">
      <w:pPr>
        <w:spacing w:line="276" w:lineRule="auto"/>
        <w:rPr>
          <w:noProof/>
        </w:rPr>
      </w:pPr>
    </w:p>
    <w:p w14:paraId="7DB42E37" w14:textId="77777777" w:rsidR="009D0916" w:rsidRPr="009D0916" w:rsidRDefault="009D0916" w:rsidP="009D0916">
      <w:pPr>
        <w:spacing w:line="276" w:lineRule="auto"/>
        <w:rPr>
          <w:noProof/>
        </w:rPr>
      </w:pPr>
      <w:r w:rsidRPr="009D0916">
        <w:rPr>
          <w:noProof/>
        </w:rPr>
        <w:t xml:space="preserve">--Bonus (optional): Can you find out what the ‘SicCodes’ column corresponds to? </w:t>
      </w:r>
    </w:p>
    <w:p w14:paraId="045DE2E1" w14:textId="77777777" w:rsidR="009D0916" w:rsidRPr="009D0916" w:rsidRDefault="009D0916" w:rsidP="009D0916">
      <w:pPr>
        <w:spacing w:line="276" w:lineRule="auto"/>
        <w:rPr>
          <w:noProof/>
        </w:rPr>
      </w:pPr>
      <w:r w:rsidRPr="009D0916">
        <w:rPr>
          <w:noProof/>
        </w:rPr>
        <w:t xml:space="preserve">--Is there a way we can understand what each SIC code represents? </w:t>
      </w:r>
    </w:p>
    <w:p w14:paraId="20D57E9F" w14:textId="77777777" w:rsidR="009D0916" w:rsidRPr="009D0916" w:rsidRDefault="009D0916" w:rsidP="009D0916">
      <w:pPr>
        <w:spacing w:line="276" w:lineRule="auto"/>
        <w:rPr>
          <w:noProof/>
        </w:rPr>
      </w:pPr>
      <w:r w:rsidRPr="009D0916">
        <w:rPr>
          <w:noProof/>
        </w:rPr>
        <w:t>--Search online for extra information.</w:t>
      </w:r>
    </w:p>
    <w:p w14:paraId="39676C09" w14:textId="77777777" w:rsidR="009D0916" w:rsidRPr="009D0916" w:rsidRDefault="009D0916" w:rsidP="009D0916">
      <w:pPr>
        <w:spacing w:line="276" w:lineRule="auto"/>
        <w:rPr>
          <w:noProof/>
          <w:color w:val="797979" w:themeColor="accent6" w:themeShade="80"/>
        </w:rPr>
      </w:pPr>
      <w:r w:rsidRPr="009D0916">
        <w:rPr>
          <w:noProof/>
          <w:color w:val="797979" w:themeColor="accent6" w:themeShade="80"/>
        </w:rPr>
        <w:t xml:space="preserve">--Answer: </w:t>
      </w:r>
      <w:r w:rsidRPr="00814E5D">
        <w:rPr>
          <w:b/>
          <w:bCs/>
          <w:noProof/>
          <w:color w:val="797979" w:themeColor="accent6" w:themeShade="80"/>
        </w:rPr>
        <w:t>SIC codes refer to 'Standard Industrial Classification'.</w:t>
      </w:r>
      <w:r w:rsidRPr="009D0916">
        <w:rPr>
          <w:noProof/>
          <w:color w:val="797979" w:themeColor="accent6" w:themeShade="80"/>
        </w:rPr>
        <w:t xml:space="preserve"> </w:t>
      </w:r>
    </w:p>
    <w:p w14:paraId="4FA859AE" w14:textId="77777777" w:rsidR="009D0916" w:rsidRPr="009D0916" w:rsidRDefault="009D0916" w:rsidP="009D0916">
      <w:pPr>
        <w:spacing w:line="276" w:lineRule="auto"/>
        <w:rPr>
          <w:noProof/>
          <w:color w:val="797979" w:themeColor="accent6" w:themeShade="80"/>
        </w:rPr>
      </w:pPr>
      <w:r w:rsidRPr="009D0916">
        <w:rPr>
          <w:noProof/>
          <w:color w:val="797979" w:themeColor="accent6" w:themeShade="80"/>
        </w:rPr>
        <w:t xml:space="preserve">--They are numerical codes that are used to identify different industries (sectors/business type). </w:t>
      </w:r>
    </w:p>
    <w:p w14:paraId="08853BD6" w14:textId="77777777" w:rsidR="009D0916" w:rsidRPr="009D0916" w:rsidRDefault="009D0916" w:rsidP="009D0916">
      <w:pPr>
        <w:spacing w:line="276" w:lineRule="auto"/>
        <w:rPr>
          <w:noProof/>
          <w:color w:val="797979" w:themeColor="accent6" w:themeShade="80"/>
        </w:rPr>
      </w:pPr>
      <w:r w:rsidRPr="009D0916">
        <w:rPr>
          <w:noProof/>
          <w:color w:val="797979" w:themeColor="accent6" w:themeShade="80"/>
        </w:rPr>
        <w:t xml:space="preserve">--Yes. There are a few ways to understand them. </w:t>
      </w:r>
    </w:p>
    <w:p w14:paraId="7A552920" w14:textId="77777777" w:rsidR="009D0916" w:rsidRPr="009D0916" w:rsidRDefault="009D0916" w:rsidP="009D0916">
      <w:pPr>
        <w:spacing w:line="276" w:lineRule="auto"/>
        <w:rPr>
          <w:noProof/>
          <w:color w:val="797979" w:themeColor="accent6" w:themeShade="80"/>
        </w:rPr>
      </w:pPr>
      <w:r w:rsidRPr="009D0916">
        <w:rPr>
          <w:noProof/>
          <w:color w:val="797979" w:themeColor="accent6" w:themeShade="80"/>
        </w:rPr>
        <w:t>--i) Refer to Official SIC Code Directory.</w:t>
      </w:r>
    </w:p>
    <w:p w14:paraId="26C5BA00" w14:textId="3017AD28" w:rsidR="009D0916" w:rsidRPr="009D0916" w:rsidRDefault="009D0916" w:rsidP="009D0916">
      <w:pPr>
        <w:spacing w:line="276" w:lineRule="auto"/>
        <w:rPr>
          <w:noProof/>
          <w:color w:val="797979" w:themeColor="accent6" w:themeShade="80"/>
        </w:rPr>
      </w:pPr>
      <w:r w:rsidRPr="009D0916">
        <w:rPr>
          <w:noProof/>
          <w:color w:val="797979" w:themeColor="accent6" w:themeShade="80"/>
        </w:rPr>
        <w:t>--ii) Use Online SIC Code Lookup Tools.</w:t>
      </w:r>
    </w:p>
    <w:p w14:paraId="108C4F4A" w14:textId="77777777" w:rsidR="009D0916" w:rsidRPr="009D0916" w:rsidRDefault="009D0916" w:rsidP="009D0916"/>
    <w:p w14:paraId="00B95E47" w14:textId="77777777" w:rsidR="009D0916" w:rsidRDefault="009D0916" w:rsidP="009D0916">
      <w:pPr>
        <w:rPr>
          <w:noProof/>
          <w:color w:val="3880DD" w:themeColor="accent1" w:themeTint="99"/>
        </w:rPr>
      </w:pPr>
    </w:p>
    <w:p w14:paraId="78528764" w14:textId="77777777" w:rsidR="009D0916" w:rsidRDefault="009D0916" w:rsidP="009D0916"/>
    <w:p w14:paraId="39677288" w14:textId="77777777" w:rsidR="009D0916" w:rsidRDefault="009D0916" w:rsidP="009D0916"/>
    <w:p w14:paraId="658C4534" w14:textId="77777777" w:rsidR="009D0916" w:rsidRDefault="009D0916" w:rsidP="009D0916"/>
    <w:p w14:paraId="47727456" w14:textId="77777777" w:rsidR="009D0916" w:rsidRDefault="009D0916" w:rsidP="009D0916"/>
    <w:p w14:paraId="6C8536F1" w14:textId="77777777" w:rsidR="009D0916" w:rsidRDefault="009D0916" w:rsidP="009D0916"/>
    <w:p w14:paraId="1B7D270A" w14:textId="77777777" w:rsidR="009D0916" w:rsidRDefault="009D0916" w:rsidP="009D0916"/>
    <w:p w14:paraId="236C1536" w14:textId="77777777" w:rsidR="009D0916" w:rsidRDefault="009D0916" w:rsidP="009D0916"/>
    <w:p w14:paraId="6C8F03D8" w14:textId="77777777" w:rsidR="009D0916" w:rsidRDefault="009D0916" w:rsidP="009D0916"/>
    <w:p w14:paraId="45697568" w14:textId="5018F5D8" w:rsidR="009D0916" w:rsidRDefault="009D0916" w:rsidP="009D0916">
      <w:pPr>
        <w:rPr>
          <w:b/>
          <w:bCs/>
          <w:sz w:val="28"/>
          <w:szCs w:val="28"/>
        </w:rPr>
      </w:pPr>
      <w:r w:rsidRPr="009D0916">
        <w:rPr>
          <w:b/>
          <w:bCs/>
          <w:sz w:val="28"/>
          <w:szCs w:val="28"/>
        </w:rPr>
        <w:t>The UK-Wide Pay Gap</w:t>
      </w:r>
    </w:p>
    <w:p w14:paraId="6B6E6812" w14:textId="77777777" w:rsidR="009D0916" w:rsidRDefault="009D0916" w:rsidP="009D0916">
      <w:pPr>
        <w:rPr>
          <w:b/>
          <w:bCs/>
          <w:sz w:val="28"/>
          <w:szCs w:val="28"/>
        </w:rPr>
      </w:pPr>
    </w:p>
    <w:p w14:paraId="652BF787" w14:textId="77777777" w:rsidR="009D0916" w:rsidRDefault="009D0916" w:rsidP="009D0916">
      <w:pPr>
        <w:spacing w:line="276" w:lineRule="auto"/>
      </w:pPr>
      <w:r>
        <w:t>--Let’s work out the average gender pay gap across the UK.</w:t>
      </w:r>
    </w:p>
    <w:p w14:paraId="6EA51BED" w14:textId="77777777" w:rsidR="009D0916" w:rsidRDefault="009D0916" w:rsidP="009D0916">
      <w:pPr>
        <w:spacing w:line="276" w:lineRule="auto"/>
      </w:pPr>
    </w:p>
    <w:p w14:paraId="62C3EA41" w14:textId="77777777" w:rsidR="009D0916" w:rsidRDefault="009D0916" w:rsidP="009D0916">
      <w:pPr>
        <w:spacing w:line="276" w:lineRule="auto"/>
      </w:pPr>
      <w:r>
        <w:t xml:space="preserve">--5. Choose which column you will use to calculate the pay gap. </w:t>
      </w:r>
    </w:p>
    <w:p w14:paraId="10FEB541" w14:textId="77777777" w:rsidR="009D0916" w:rsidRDefault="009D0916" w:rsidP="009D0916">
      <w:pPr>
        <w:spacing w:line="276" w:lineRule="auto"/>
      </w:pPr>
      <w:r>
        <w:t xml:space="preserve">--Will you use DiffMeanHourlyPercent or DiffMedianHourlyPercent? </w:t>
      </w:r>
    </w:p>
    <w:p w14:paraId="3653E8A9" w14:textId="4C1162F3" w:rsidR="009D0916" w:rsidRDefault="009D0916" w:rsidP="009D0916">
      <w:pPr>
        <w:spacing w:line="276" w:lineRule="auto"/>
      </w:pPr>
      <w:r>
        <w:t>--Can you justify your choice?</w:t>
      </w:r>
    </w:p>
    <w:p w14:paraId="369D2264" w14:textId="73B632BA" w:rsidR="009D0916" w:rsidRDefault="009D0916" w:rsidP="009D0916">
      <w:pPr>
        <w:spacing w:line="276" w:lineRule="auto"/>
        <w:rPr>
          <w:color w:val="797979" w:themeColor="accent6" w:themeShade="80"/>
        </w:rPr>
      </w:pPr>
      <w:r w:rsidRPr="009D0916">
        <w:rPr>
          <w:color w:val="797979" w:themeColor="accent6" w:themeShade="80"/>
        </w:rPr>
        <w:t>--Answer: DiffMedianHourlyPercent will be used to calculate pay gap</w:t>
      </w:r>
      <w:r w:rsidR="00AD1639">
        <w:rPr>
          <w:color w:val="797979" w:themeColor="accent6" w:themeShade="80"/>
        </w:rPr>
        <w:t>.</w:t>
      </w:r>
    </w:p>
    <w:p w14:paraId="3653D466" w14:textId="25F6DFB8" w:rsidR="00AD1639" w:rsidRPr="00325FB1" w:rsidRDefault="00AD1639" w:rsidP="00325FB1">
      <w:pPr>
        <w:spacing w:line="276" w:lineRule="auto"/>
        <w:rPr>
          <w:color w:val="797979" w:themeColor="accent6" w:themeShade="80"/>
          <w:lang w:val="en-GB"/>
        </w:rPr>
      </w:pPr>
      <w:r>
        <w:rPr>
          <w:color w:val="797979" w:themeColor="accent6" w:themeShade="80"/>
        </w:rPr>
        <w:t>--</w:t>
      </w:r>
      <w:r w:rsidRPr="00814E5D">
        <w:rPr>
          <w:b/>
          <w:bCs/>
          <w:color w:val="797979" w:themeColor="accent6" w:themeShade="80"/>
        </w:rPr>
        <w:t>Justification:</w:t>
      </w:r>
      <w:r>
        <w:rPr>
          <w:color w:val="797979" w:themeColor="accent6" w:themeShade="80"/>
        </w:rPr>
        <w:t xml:space="preserve"> </w:t>
      </w:r>
    </w:p>
    <w:p w14:paraId="453D1618" w14:textId="5BFA9284" w:rsidR="009D0916" w:rsidRDefault="009D0916" w:rsidP="009D0916">
      <w:pPr>
        <w:spacing w:line="276" w:lineRule="auto"/>
        <w:rPr>
          <w:color w:val="797979" w:themeColor="accent6" w:themeShade="80"/>
        </w:rPr>
      </w:pPr>
      <w:r w:rsidRPr="009D0916">
        <w:rPr>
          <w:color w:val="797979" w:themeColor="accent6" w:themeShade="80"/>
        </w:rPr>
        <w:t>-</w:t>
      </w:r>
      <w:r w:rsidR="00325FB1">
        <w:rPr>
          <w:color w:val="797979" w:themeColor="accent6" w:themeShade="80"/>
        </w:rPr>
        <w:t>-The</w:t>
      </w:r>
      <w:r w:rsidRPr="009D0916">
        <w:rPr>
          <w:color w:val="797979" w:themeColor="accent6" w:themeShade="80"/>
        </w:rPr>
        <w:t xml:space="preserve"> </w:t>
      </w:r>
      <w:r w:rsidRPr="00325FB1">
        <w:rPr>
          <w:b/>
          <w:bCs/>
          <w:color w:val="797979" w:themeColor="accent6" w:themeShade="80"/>
        </w:rPr>
        <w:t>Median</w:t>
      </w:r>
      <w:r w:rsidRPr="009D0916">
        <w:rPr>
          <w:color w:val="797979" w:themeColor="accent6" w:themeShade="80"/>
        </w:rPr>
        <w:t xml:space="preserve"> </w:t>
      </w:r>
      <w:r w:rsidR="00B228CE">
        <w:rPr>
          <w:color w:val="797979" w:themeColor="accent6" w:themeShade="80"/>
        </w:rPr>
        <w:t>represents</w:t>
      </w:r>
      <w:r w:rsidRPr="009D0916">
        <w:rPr>
          <w:color w:val="797979" w:themeColor="accent6" w:themeShade="80"/>
        </w:rPr>
        <w:t xml:space="preserve"> </w:t>
      </w:r>
      <w:proofErr w:type="gramStart"/>
      <w:r w:rsidRPr="009D0916">
        <w:rPr>
          <w:color w:val="797979" w:themeColor="accent6" w:themeShade="80"/>
        </w:rPr>
        <w:t>middle</w:t>
      </w:r>
      <w:proofErr w:type="gramEnd"/>
      <w:r w:rsidRPr="009D0916">
        <w:rPr>
          <w:color w:val="797979" w:themeColor="accent6" w:themeShade="80"/>
        </w:rPr>
        <w:t xml:space="preserve"> value</w:t>
      </w:r>
      <w:r w:rsidR="00B228CE">
        <w:rPr>
          <w:color w:val="797979" w:themeColor="accent6" w:themeShade="80"/>
        </w:rPr>
        <w:t xml:space="preserve"> of the data</w:t>
      </w:r>
      <w:r w:rsidRPr="009D0916">
        <w:rPr>
          <w:color w:val="797979" w:themeColor="accent6" w:themeShade="80"/>
        </w:rPr>
        <w:t xml:space="preserve">, giving </w:t>
      </w:r>
      <w:r w:rsidR="00B228CE">
        <w:rPr>
          <w:color w:val="797979" w:themeColor="accent6" w:themeShade="80"/>
        </w:rPr>
        <w:t>a picture of</w:t>
      </w:r>
      <w:r w:rsidRPr="009D0916">
        <w:rPr>
          <w:color w:val="797979" w:themeColor="accent6" w:themeShade="80"/>
        </w:rPr>
        <w:t xml:space="preserve"> higher and lower range. </w:t>
      </w:r>
    </w:p>
    <w:p w14:paraId="25ED5D0D" w14:textId="398E45F4" w:rsidR="00B25EC4" w:rsidRPr="009D0916" w:rsidRDefault="00B25EC4" w:rsidP="009D0916">
      <w:pPr>
        <w:spacing w:line="276" w:lineRule="auto"/>
        <w:rPr>
          <w:color w:val="797979" w:themeColor="accent6" w:themeShade="80"/>
        </w:rPr>
      </w:pPr>
      <w:r>
        <w:rPr>
          <w:color w:val="797979" w:themeColor="accent6" w:themeShade="80"/>
        </w:rPr>
        <w:t>--It is a useful measure</w:t>
      </w:r>
      <w:r w:rsidR="00325FB1">
        <w:rPr>
          <w:color w:val="797979" w:themeColor="accent6" w:themeShade="80"/>
        </w:rPr>
        <w:t xml:space="preserve">, </w:t>
      </w:r>
      <w:r>
        <w:rPr>
          <w:color w:val="797979" w:themeColor="accent6" w:themeShade="80"/>
        </w:rPr>
        <w:t xml:space="preserve">especially in </w:t>
      </w:r>
      <w:proofErr w:type="gramStart"/>
      <w:r>
        <w:rPr>
          <w:color w:val="797979" w:themeColor="accent6" w:themeShade="80"/>
        </w:rPr>
        <w:t>case</w:t>
      </w:r>
      <w:proofErr w:type="gramEnd"/>
      <w:r>
        <w:rPr>
          <w:color w:val="797979" w:themeColor="accent6" w:themeShade="80"/>
        </w:rPr>
        <w:t xml:space="preserve"> of outliers</w:t>
      </w:r>
      <w:r w:rsidR="00325FB1">
        <w:rPr>
          <w:color w:val="797979" w:themeColor="accent6" w:themeShade="80"/>
        </w:rPr>
        <w:t xml:space="preserve"> in salary distribution. </w:t>
      </w:r>
    </w:p>
    <w:p w14:paraId="5385604C" w14:textId="355120E1" w:rsidR="009D0916" w:rsidRPr="009D0916" w:rsidRDefault="009D0916" w:rsidP="009D0916">
      <w:pPr>
        <w:spacing w:line="276" w:lineRule="auto"/>
        <w:rPr>
          <w:color w:val="797979" w:themeColor="accent6" w:themeShade="80"/>
        </w:rPr>
      </w:pPr>
      <w:r w:rsidRPr="009D0916">
        <w:rPr>
          <w:color w:val="797979" w:themeColor="accent6" w:themeShade="80"/>
        </w:rPr>
        <w:t xml:space="preserve">--Whereas Average/Mean might vary depending on the </w:t>
      </w:r>
      <w:r w:rsidR="00325FB1">
        <w:rPr>
          <w:color w:val="797979" w:themeColor="accent6" w:themeShade="80"/>
        </w:rPr>
        <w:t>extreme</w:t>
      </w:r>
      <w:r w:rsidRPr="009D0916">
        <w:rPr>
          <w:color w:val="797979" w:themeColor="accent6" w:themeShade="80"/>
        </w:rPr>
        <w:t xml:space="preserve"> values in data. </w:t>
      </w:r>
    </w:p>
    <w:p w14:paraId="3ECC2BAF" w14:textId="77777777" w:rsidR="009D0916" w:rsidRDefault="009D0916" w:rsidP="009D0916">
      <w:pPr>
        <w:spacing w:line="276" w:lineRule="auto"/>
      </w:pPr>
    </w:p>
    <w:p w14:paraId="1518CE61" w14:textId="77777777" w:rsidR="009D0916" w:rsidRDefault="009D0916" w:rsidP="009D0916">
      <w:pPr>
        <w:spacing w:line="276" w:lineRule="auto"/>
      </w:pPr>
    </w:p>
    <w:p w14:paraId="39B4BDE1" w14:textId="77777777" w:rsidR="009D0916" w:rsidRDefault="009D0916" w:rsidP="009D0916">
      <w:pPr>
        <w:spacing w:line="276" w:lineRule="auto"/>
      </w:pPr>
      <w:r>
        <w:t xml:space="preserve">--6. Use an appropriate metric to find the average gender pay gap </w:t>
      </w:r>
    </w:p>
    <w:p w14:paraId="65E52A64" w14:textId="77777777" w:rsidR="009D0916" w:rsidRDefault="009D0916" w:rsidP="009D0916">
      <w:pPr>
        <w:spacing w:line="276" w:lineRule="auto"/>
      </w:pPr>
      <w:r>
        <w:t xml:space="preserve">--across all the companies in the data set. </w:t>
      </w:r>
    </w:p>
    <w:p w14:paraId="23982D60" w14:textId="77777777" w:rsidR="009D0916" w:rsidRDefault="009D0916" w:rsidP="009D0916">
      <w:pPr>
        <w:spacing w:line="276" w:lineRule="auto"/>
      </w:pPr>
      <w:r>
        <w:t>--Did you use the mean or the median as your averaging metric? Can you justify your choice?</w:t>
      </w:r>
    </w:p>
    <w:p w14:paraId="201176B2" w14:textId="77777777" w:rsidR="009D0916" w:rsidRPr="009D0916" w:rsidRDefault="009D0916" w:rsidP="009D0916">
      <w:pPr>
        <w:spacing w:line="276" w:lineRule="auto"/>
        <w:rPr>
          <w:color w:val="797979" w:themeColor="accent6" w:themeShade="80"/>
        </w:rPr>
      </w:pPr>
      <w:r w:rsidRPr="009D0916">
        <w:rPr>
          <w:color w:val="797979" w:themeColor="accent6" w:themeShade="80"/>
        </w:rPr>
        <w:t xml:space="preserve">SELECT </w:t>
      </w:r>
      <w:proofErr w:type="gramStart"/>
      <w:r w:rsidRPr="009D0916">
        <w:rPr>
          <w:color w:val="797979" w:themeColor="accent6" w:themeShade="80"/>
        </w:rPr>
        <w:t>companynumber</w:t>
      </w:r>
      <w:proofErr w:type="gramEnd"/>
      <w:r w:rsidRPr="009D0916">
        <w:rPr>
          <w:color w:val="797979" w:themeColor="accent6" w:themeShade="80"/>
        </w:rPr>
        <w:t xml:space="preserve">, </w:t>
      </w:r>
      <w:proofErr w:type="gramStart"/>
      <w:r w:rsidRPr="009D0916">
        <w:rPr>
          <w:color w:val="797979" w:themeColor="accent6" w:themeShade="80"/>
        </w:rPr>
        <w:t>AVG(</w:t>
      </w:r>
      <w:proofErr w:type="gramEnd"/>
      <w:r w:rsidRPr="009D0916">
        <w:rPr>
          <w:color w:val="797979" w:themeColor="accent6" w:themeShade="80"/>
        </w:rPr>
        <w:t>diffmedianhourlypercent)</w:t>
      </w:r>
    </w:p>
    <w:p w14:paraId="590354B1" w14:textId="77777777" w:rsidR="009D0916" w:rsidRPr="009D0916" w:rsidRDefault="009D0916" w:rsidP="009D0916">
      <w:pPr>
        <w:spacing w:line="276" w:lineRule="auto"/>
        <w:rPr>
          <w:color w:val="797979" w:themeColor="accent6" w:themeShade="80"/>
        </w:rPr>
      </w:pPr>
      <w:r w:rsidRPr="009D0916">
        <w:rPr>
          <w:color w:val="797979" w:themeColor="accent6" w:themeShade="80"/>
        </w:rPr>
        <w:t>FROM gender_pay_gap_21_22</w:t>
      </w:r>
    </w:p>
    <w:p w14:paraId="7AAFF325" w14:textId="5C7DD724" w:rsidR="009D0916" w:rsidRDefault="009D0916" w:rsidP="00D6008D">
      <w:pPr>
        <w:spacing w:line="276" w:lineRule="auto"/>
        <w:rPr>
          <w:color w:val="797979" w:themeColor="accent6" w:themeShade="80"/>
        </w:rPr>
      </w:pPr>
      <w:r w:rsidRPr="009D0916">
        <w:rPr>
          <w:color w:val="797979" w:themeColor="accent6" w:themeShade="80"/>
        </w:rPr>
        <w:t xml:space="preserve">GROUP BY </w:t>
      </w:r>
      <w:proofErr w:type="gramStart"/>
      <w:r w:rsidRPr="009D0916">
        <w:rPr>
          <w:color w:val="797979" w:themeColor="accent6" w:themeShade="80"/>
        </w:rPr>
        <w:t>1;</w:t>
      </w:r>
      <w:proofErr w:type="gramEnd"/>
      <w:r w:rsidRPr="009D0916">
        <w:rPr>
          <w:color w:val="797979" w:themeColor="accent6" w:themeShade="80"/>
        </w:rPr>
        <w:t xml:space="preserve"> </w:t>
      </w:r>
    </w:p>
    <w:p w14:paraId="4593FABE" w14:textId="0DF7E496" w:rsidR="00835515" w:rsidRDefault="00835515" w:rsidP="00D6008D">
      <w:pPr>
        <w:spacing w:line="276" w:lineRule="auto"/>
        <w:rPr>
          <w:color w:val="797979" w:themeColor="accent6" w:themeShade="80"/>
        </w:rPr>
      </w:pPr>
      <w:r>
        <w:rPr>
          <w:color w:val="797979" w:themeColor="accent6" w:themeShade="80"/>
        </w:rPr>
        <w:t xml:space="preserve">--The calculation is done </w:t>
      </w:r>
      <w:r w:rsidR="006C5CAD">
        <w:rPr>
          <w:color w:val="797979" w:themeColor="accent6" w:themeShade="80"/>
        </w:rPr>
        <w:t xml:space="preserve">per company. </w:t>
      </w:r>
    </w:p>
    <w:p w14:paraId="171CEC12" w14:textId="57D216C2" w:rsidR="00D6008D" w:rsidRPr="00D6008D" w:rsidRDefault="00D6008D" w:rsidP="00D6008D">
      <w:pPr>
        <w:spacing w:line="276" w:lineRule="auto"/>
        <w:rPr>
          <w:color w:val="797979" w:themeColor="accent6" w:themeShade="80"/>
        </w:rPr>
      </w:pPr>
      <w:r>
        <w:rPr>
          <w:color w:val="797979" w:themeColor="accent6" w:themeShade="80"/>
        </w:rPr>
        <w:t>--Justification: Same as Q5</w:t>
      </w:r>
    </w:p>
    <w:p w14:paraId="3051A2BB" w14:textId="77777777" w:rsidR="00D6008D" w:rsidRDefault="00D6008D" w:rsidP="009D0916">
      <w:pPr>
        <w:spacing w:line="276" w:lineRule="auto"/>
      </w:pPr>
    </w:p>
    <w:p w14:paraId="6E2B41DB" w14:textId="77777777" w:rsidR="00F82DB3" w:rsidRDefault="00F82DB3" w:rsidP="009D0916">
      <w:pPr>
        <w:spacing w:line="276" w:lineRule="auto"/>
      </w:pPr>
    </w:p>
    <w:p w14:paraId="642FDF7C" w14:textId="7C8F34BC" w:rsidR="009D0916" w:rsidRDefault="009D0916" w:rsidP="009D0916">
      <w:pPr>
        <w:spacing w:line="276" w:lineRule="auto"/>
      </w:pPr>
      <w:r>
        <w:t xml:space="preserve">--7. What are some caveats we need to be aware of when reporting the </w:t>
      </w:r>
      <w:r w:rsidR="00B335E4">
        <w:t>figure,</w:t>
      </w:r>
      <w:r>
        <w:t xml:space="preserve"> we’ve just calculated?</w:t>
      </w:r>
    </w:p>
    <w:p w14:paraId="33D8755D" w14:textId="66D63AC1" w:rsidR="009D0916" w:rsidRDefault="009D0916" w:rsidP="009D0916">
      <w:pPr>
        <w:spacing w:line="276" w:lineRule="auto"/>
        <w:rPr>
          <w:color w:val="797979" w:themeColor="accent6" w:themeShade="80"/>
        </w:rPr>
      </w:pPr>
      <w:r w:rsidRPr="009D0916">
        <w:rPr>
          <w:color w:val="797979" w:themeColor="accent6" w:themeShade="80"/>
        </w:rPr>
        <w:t xml:space="preserve">--Answer: </w:t>
      </w:r>
      <w:r w:rsidR="007223AD">
        <w:rPr>
          <w:color w:val="797979" w:themeColor="accent6" w:themeShade="80"/>
        </w:rPr>
        <w:t>Y</w:t>
      </w:r>
      <w:r w:rsidRPr="009D0916">
        <w:rPr>
          <w:color w:val="797979" w:themeColor="accent6" w:themeShade="80"/>
        </w:rPr>
        <w:t>es.</w:t>
      </w:r>
      <w:r w:rsidR="003A53CA">
        <w:rPr>
          <w:color w:val="797979" w:themeColor="accent6" w:themeShade="80"/>
        </w:rPr>
        <w:t xml:space="preserve"> </w:t>
      </w:r>
      <w:proofErr w:type="gramStart"/>
      <w:r w:rsidR="003A53CA">
        <w:rPr>
          <w:color w:val="797979" w:themeColor="accent6" w:themeShade="80"/>
        </w:rPr>
        <w:t>Following</w:t>
      </w:r>
      <w:proofErr w:type="gramEnd"/>
      <w:r w:rsidR="003A53CA">
        <w:rPr>
          <w:color w:val="797979" w:themeColor="accent6" w:themeShade="80"/>
        </w:rPr>
        <w:t xml:space="preserve"> are </w:t>
      </w:r>
      <w:r w:rsidR="007223AD">
        <w:rPr>
          <w:color w:val="797979" w:themeColor="accent6" w:themeShade="80"/>
        </w:rPr>
        <w:t>some aspects</w:t>
      </w:r>
      <w:r w:rsidR="00814E5D">
        <w:rPr>
          <w:color w:val="797979" w:themeColor="accent6" w:themeShade="80"/>
        </w:rPr>
        <w:t>/caveats</w:t>
      </w:r>
      <w:r w:rsidR="003A53CA">
        <w:rPr>
          <w:color w:val="797979" w:themeColor="accent6" w:themeShade="80"/>
        </w:rPr>
        <w:t xml:space="preserve"> that need to be </w:t>
      </w:r>
      <w:r w:rsidR="00B335E4">
        <w:rPr>
          <w:color w:val="797979" w:themeColor="accent6" w:themeShade="80"/>
        </w:rPr>
        <w:t>considered.</w:t>
      </w:r>
    </w:p>
    <w:p w14:paraId="5AE417ED" w14:textId="523A02A4" w:rsidR="007223AD" w:rsidRDefault="00A92AA3" w:rsidP="00A92AA3">
      <w:pPr>
        <w:pStyle w:val="ListParagraph"/>
        <w:numPr>
          <w:ilvl w:val="0"/>
          <w:numId w:val="1"/>
        </w:numPr>
        <w:spacing w:line="276" w:lineRule="auto"/>
        <w:rPr>
          <w:color w:val="797979" w:themeColor="accent6" w:themeShade="80"/>
        </w:rPr>
      </w:pPr>
      <w:r w:rsidRPr="005D33C8">
        <w:rPr>
          <w:color w:val="797979" w:themeColor="accent6" w:themeShade="80"/>
          <w:u w:val="single"/>
        </w:rPr>
        <w:t>Company size:</w:t>
      </w:r>
      <w:r>
        <w:rPr>
          <w:color w:val="797979" w:themeColor="accent6" w:themeShade="80"/>
        </w:rPr>
        <w:t xml:space="preserve"> Based on the number of employees in a company, the pay gap figure varies.</w:t>
      </w:r>
    </w:p>
    <w:p w14:paraId="6A783C8B" w14:textId="738C4DF5" w:rsidR="00A92AA3" w:rsidRDefault="00D74315" w:rsidP="00A92AA3">
      <w:pPr>
        <w:pStyle w:val="ListParagraph"/>
        <w:numPr>
          <w:ilvl w:val="0"/>
          <w:numId w:val="1"/>
        </w:numPr>
        <w:spacing w:line="276" w:lineRule="auto"/>
        <w:rPr>
          <w:color w:val="797979" w:themeColor="accent6" w:themeShade="80"/>
        </w:rPr>
      </w:pPr>
      <w:r w:rsidRPr="005D33C8">
        <w:rPr>
          <w:color w:val="797979" w:themeColor="accent6" w:themeShade="80"/>
          <w:u w:val="single"/>
        </w:rPr>
        <w:t>Industry type:</w:t>
      </w:r>
      <w:r>
        <w:rPr>
          <w:color w:val="797979" w:themeColor="accent6" w:themeShade="80"/>
        </w:rPr>
        <w:t xml:space="preserve"> </w:t>
      </w:r>
      <w:r w:rsidR="00915ABC">
        <w:rPr>
          <w:color w:val="797979" w:themeColor="accent6" w:themeShade="80"/>
        </w:rPr>
        <w:t>The figure varies across different sectors/industries.</w:t>
      </w:r>
    </w:p>
    <w:p w14:paraId="1CC8C497" w14:textId="3BCD3AEA" w:rsidR="00915ABC" w:rsidRPr="00A92AA3" w:rsidRDefault="00B335E4" w:rsidP="00A92AA3">
      <w:pPr>
        <w:pStyle w:val="ListParagraph"/>
        <w:numPr>
          <w:ilvl w:val="0"/>
          <w:numId w:val="1"/>
        </w:numPr>
        <w:spacing w:line="276" w:lineRule="auto"/>
        <w:rPr>
          <w:color w:val="797979" w:themeColor="accent6" w:themeShade="80"/>
        </w:rPr>
      </w:pPr>
      <w:r w:rsidRPr="005D33C8">
        <w:rPr>
          <w:color w:val="797979" w:themeColor="accent6" w:themeShade="80"/>
          <w:u w:val="single"/>
        </w:rPr>
        <w:t>Location:</w:t>
      </w:r>
      <w:r>
        <w:rPr>
          <w:color w:val="797979" w:themeColor="accent6" w:themeShade="80"/>
        </w:rPr>
        <w:t xml:space="preserve"> The figures might also differ based on the regions where the sectors are located.</w:t>
      </w:r>
    </w:p>
    <w:p w14:paraId="2E52929D" w14:textId="77777777" w:rsidR="007223AD" w:rsidRDefault="007223AD" w:rsidP="009D0916">
      <w:pPr>
        <w:spacing w:line="276" w:lineRule="auto"/>
        <w:rPr>
          <w:color w:val="797979" w:themeColor="accent6" w:themeShade="80"/>
        </w:rPr>
      </w:pPr>
    </w:p>
    <w:p w14:paraId="2D13BA00" w14:textId="77777777" w:rsidR="00D6008D" w:rsidRDefault="00D6008D" w:rsidP="009D0916">
      <w:pPr>
        <w:spacing w:line="276" w:lineRule="auto"/>
        <w:rPr>
          <w:color w:val="797979" w:themeColor="accent6" w:themeShade="80"/>
        </w:rPr>
      </w:pPr>
    </w:p>
    <w:p w14:paraId="388C9BA3" w14:textId="77777777" w:rsidR="009D0916" w:rsidRPr="009D0916" w:rsidRDefault="009D0916" w:rsidP="009D0916"/>
    <w:p w14:paraId="5A9C4163" w14:textId="77777777" w:rsidR="009D0916" w:rsidRPr="009D0916" w:rsidRDefault="009D0916" w:rsidP="009D0916"/>
    <w:p w14:paraId="0F19F56F" w14:textId="77777777" w:rsidR="009D0916" w:rsidRPr="009D0916" w:rsidRDefault="009D0916" w:rsidP="009D0916"/>
    <w:p w14:paraId="22010DA3" w14:textId="77777777" w:rsidR="009D0916" w:rsidRPr="009D0916" w:rsidRDefault="009D0916" w:rsidP="009D0916"/>
    <w:p w14:paraId="26A22F0B" w14:textId="77777777" w:rsidR="009D0916" w:rsidRPr="009D0916" w:rsidRDefault="009D0916" w:rsidP="009D0916"/>
    <w:p w14:paraId="37A5C0D0" w14:textId="77777777" w:rsidR="009D0916" w:rsidRPr="009D0916" w:rsidRDefault="009D0916" w:rsidP="009D0916"/>
    <w:p w14:paraId="53514B5D" w14:textId="77777777" w:rsidR="009D0916" w:rsidRPr="009D0916" w:rsidRDefault="009D0916" w:rsidP="009D0916"/>
    <w:p w14:paraId="543E98E5" w14:textId="77777777" w:rsidR="009D0916" w:rsidRPr="009D0916" w:rsidRDefault="009D0916" w:rsidP="009D0916"/>
    <w:p w14:paraId="42AA50A4" w14:textId="77777777" w:rsidR="009D0916" w:rsidRPr="009D0916" w:rsidRDefault="009D0916" w:rsidP="009D0916"/>
    <w:p w14:paraId="4C89798A" w14:textId="77777777" w:rsidR="009D0916" w:rsidRPr="009D0916" w:rsidRDefault="009D0916" w:rsidP="009D0916"/>
    <w:p w14:paraId="4D61919F" w14:textId="77777777" w:rsidR="009D0916" w:rsidRPr="009D0916" w:rsidRDefault="009D0916" w:rsidP="009D0916"/>
    <w:p w14:paraId="6128BEFD" w14:textId="77777777" w:rsidR="009D0916" w:rsidRPr="009D0916" w:rsidRDefault="009D0916" w:rsidP="009D0916"/>
    <w:p w14:paraId="2573750D" w14:textId="77777777" w:rsidR="009D0916" w:rsidRPr="009D0916" w:rsidRDefault="009D0916" w:rsidP="009D0916"/>
    <w:p w14:paraId="110EE7C8" w14:textId="77777777" w:rsidR="009D0916" w:rsidRPr="009D0916" w:rsidRDefault="009D0916" w:rsidP="009D0916"/>
    <w:p w14:paraId="0F07F1A1" w14:textId="77777777" w:rsidR="009D0916" w:rsidRPr="009D0916" w:rsidRDefault="009D0916" w:rsidP="009D0916"/>
    <w:p w14:paraId="6755BDAD" w14:textId="77777777" w:rsidR="009D0916" w:rsidRPr="009D0916" w:rsidRDefault="009D0916" w:rsidP="009D0916"/>
    <w:p w14:paraId="30720B73" w14:textId="77777777" w:rsidR="009D0916" w:rsidRDefault="009D0916" w:rsidP="009D0916">
      <w:pPr>
        <w:rPr>
          <w:color w:val="797979" w:themeColor="accent6" w:themeShade="80"/>
        </w:rPr>
      </w:pPr>
    </w:p>
    <w:p w14:paraId="2BAF4E9A" w14:textId="77777777" w:rsidR="00FF5325" w:rsidRDefault="00FF5325" w:rsidP="009D0916">
      <w:pPr>
        <w:rPr>
          <w:color w:val="797979" w:themeColor="accent6" w:themeShade="80"/>
        </w:rPr>
      </w:pPr>
    </w:p>
    <w:p w14:paraId="36167969" w14:textId="77777777" w:rsidR="00FF5325" w:rsidRDefault="00FF5325" w:rsidP="009D0916">
      <w:pPr>
        <w:rPr>
          <w:color w:val="797979" w:themeColor="accent6" w:themeShade="80"/>
        </w:rPr>
      </w:pPr>
    </w:p>
    <w:p w14:paraId="18E27265" w14:textId="6BDD0FBD" w:rsidR="009D0916" w:rsidRDefault="009D0916" w:rsidP="00C5298A">
      <w:pPr>
        <w:tabs>
          <w:tab w:val="left" w:pos="990"/>
        </w:tabs>
      </w:pPr>
      <w:r>
        <w:tab/>
      </w:r>
    </w:p>
    <w:p w14:paraId="5E2B494C" w14:textId="679AF0FD" w:rsidR="009D0916" w:rsidRDefault="009D0916" w:rsidP="009D0916">
      <w:pPr>
        <w:tabs>
          <w:tab w:val="left" w:pos="990"/>
        </w:tabs>
        <w:rPr>
          <w:b/>
          <w:bCs/>
          <w:sz w:val="28"/>
          <w:szCs w:val="28"/>
        </w:rPr>
      </w:pPr>
      <w:r w:rsidRPr="009D0916">
        <w:rPr>
          <w:b/>
          <w:bCs/>
          <w:sz w:val="28"/>
          <w:szCs w:val="28"/>
        </w:rPr>
        <w:t>Largest Pay Gaps</w:t>
      </w:r>
    </w:p>
    <w:p w14:paraId="222FD743" w14:textId="77777777" w:rsidR="009D0916" w:rsidRDefault="009D0916" w:rsidP="009D0916">
      <w:pPr>
        <w:tabs>
          <w:tab w:val="left" w:pos="990"/>
        </w:tabs>
        <w:rPr>
          <w:b/>
          <w:bCs/>
          <w:sz w:val="28"/>
          <w:szCs w:val="28"/>
        </w:rPr>
      </w:pPr>
    </w:p>
    <w:p w14:paraId="39000EFE" w14:textId="77777777" w:rsidR="008B72B1" w:rsidRDefault="008B72B1" w:rsidP="008B72B1">
      <w:pPr>
        <w:tabs>
          <w:tab w:val="left" w:pos="990"/>
        </w:tabs>
      </w:pPr>
      <w:r>
        <w:t>--Now, let’s look at some of the companies with the largest pay gaps.</w:t>
      </w:r>
    </w:p>
    <w:p w14:paraId="524BE7D6" w14:textId="77777777" w:rsidR="008B72B1" w:rsidRDefault="008B72B1" w:rsidP="008B72B1">
      <w:pPr>
        <w:tabs>
          <w:tab w:val="left" w:pos="990"/>
        </w:tabs>
      </w:pPr>
      <w:r>
        <w:t>--8. What are the 10 companies with the largest pay gaps skewed towards men?</w:t>
      </w:r>
    </w:p>
    <w:p w14:paraId="4509D41C" w14:textId="77777777" w:rsidR="008B72B1" w:rsidRP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 xml:space="preserve">SELECT DISTINCT </w:t>
      </w:r>
      <w:proofErr w:type="gramStart"/>
      <w:r w:rsidRPr="008B72B1">
        <w:rPr>
          <w:color w:val="797979" w:themeColor="accent6" w:themeShade="80"/>
        </w:rPr>
        <w:t>companynumber,employername</w:t>
      </w:r>
      <w:proofErr w:type="gramEnd"/>
      <w:r w:rsidRPr="008B72B1">
        <w:rPr>
          <w:color w:val="797979" w:themeColor="accent6" w:themeShade="80"/>
        </w:rPr>
        <w:t>, diffmedianhourlypercent</w:t>
      </w:r>
    </w:p>
    <w:p w14:paraId="251B0812" w14:textId="77777777" w:rsidR="008B72B1" w:rsidRP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FROM gender_pay_gap_21_22</w:t>
      </w:r>
    </w:p>
    <w:p w14:paraId="19116279" w14:textId="77777777" w:rsidR="008B72B1" w:rsidRP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WHERE diffmedianhourlypercent &gt; '0'</w:t>
      </w:r>
    </w:p>
    <w:p w14:paraId="4AFB7DD2" w14:textId="77777777" w:rsidR="008B72B1" w:rsidRP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ORDER BY 3 DESC</w:t>
      </w:r>
    </w:p>
    <w:p w14:paraId="2D16AE2B" w14:textId="77777777" w:rsidR="008B72B1" w:rsidRP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 xml:space="preserve">LIMIT </w:t>
      </w:r>
      <w:proofErr w:type="gramStart"/>
      <w:r w:rsidRPr="008B72B1">
        <w:rPr>
          <w:color w:val="797979" w:themeColor="accent6" w:themeShade="80"/>
        </w:rPr>
        <w:t>10;</w:t>
      </w:r>
      <w:proofErr w:type="gramEnd"/>
    </w:p>
    <w:p w14:paraId="14ACD169" w14:textId="77777777" w:rsidR="008B72B1" w:rsidRDefault="008B72B1" w:rsidP="008B72B1">
      <w:pPr>
        <w:tabs>
          <w:tab w:val="left" w:pos="990"/>
        </w:tabs>
      </w:pPr>
    </w:p>
    <w:p w14:paraId="5A246908" w14:textId="77777777" w:rsidR="008B72B1" w:rsidRDefault="008B72B1" w:rsidP="008B72B1">
      <w:pPr>
        <w:tabs>
          <w:tab w:val="left" w:pos="990"/>
        </w:tabs>
      </w:pPr>
    </w:p>
    <w:p w14:paraId="41DE47B3" w14:textId="77777777" w:rsidR="008B72B1" w:rsidRDefault="008B72B1" w:rsidP="008B72B1">
      <w:pPr>
        <w:tabs>
          <w:tab w:val="left" w:pos="990"/>
        </w:tabs>
      </w:pPr>
      <w:r>
        <w:t>--9. What do you notice about the results? Are these well-known companies?</w:t>
      </w:r>
    </w:p>
    <w:p w14:paraId="0771782B" w14:textId="77777777" w:rsidR="008B72B1" w:rsidRP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 xml:space="preserve">SELECT DISTINCT </w:t>
      </w:r>
      <w:proofErr w:type="gramStart"/>
      <w:r w:rsidRPr="008B72B1">
        <w:rPr>
          <w:color w:val="797979" w:themeColor="accent6" w:themeShade="80"/>
        </w:rPr>
        <w:t>companynumber,employername</w:t>
      </w:r>
      <w:proofErr w:type="gramEnd"/>
      <w:r w:rsidRPr="008B72B1">
        <w:rPr>
          <w:color w:val="797979" w:themeColor="accent6" w:themeShade="80"/>
        </w:rPr>
        <w:t xml:space="preserve">, </w:t>
      </w:r>
      <w:proofErr w:type="gramStart"/>
      <w:r w:rsidRPr="008B72B1">
        <w:rPr>
          <w:color w:val="797979" w:themeColor="accent6" w:themeShade="80"/>
        </w:rPr>
        <w:t>diffmedianhourlypercent,employersize</w:t>
      </w:r>
      <w:proofErr w:type="gramEnd"/>
    </w:p>
    <w:p w14:paraId="271BD0CE" w14:textId="77777777" w:rsidR="008B72B1" w:rsidRP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FROM gender_pay_gap_21_22</w:t>
      </w:r>
    </w:p>
    <w:p w14:paraId="712637BD" w14:textId="77777777" w:rsidR="008B72B1" w:rsidRP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WHERE diffmedianhourlypercent &gt; '0'</w:t>
      </w:r>
    </w:p>
    <w:p w14:paraId="623543BF" w14:textId="77777777" w:rsidR="008B72B1" w:rsidRP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ORDER BY 3 DESC</w:t>
      </w:r>
    </w:p>
    <w:p w14:paraId="3074DA6B" w14:textId="77777777" w:rsid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 xml:space="preserve">LIMIT </w:t>
      </w:r>
      <w:proofErr w:type="gramStart"/>
      <w:r w:rsidRPr="008B72B1">
        <w:rPr>
          <w:color w:val="797979" w:themeColor="accent6" w:themeShade="80"/>
        </w:rPr>
        <w:t>10;</w:t>
      </w:r>
      <w:proofErr w:type="gramEnd"/>
      <w:r w:rsidRPr="008B72B1">
        <w:rPr>
          <w:color w:val="797979" w:themeColor="accent6" w:themeShade="80"/>
        </w:rPr>
        <w:t xml:space="preserve"> </w:t>
      </w:r>
    </w:p>
    <w:p w14:paraId="7114ED38" w14:textId="0936F1F1" w:rsidR="008B72B1" w:rsidRDefault="008B72B1" w:rsidP="00ED6593">
      <w:pPr>
        <w:tabs>
          <w:tab w:val="left" w:pos="990"/>
        </w:tabs>
      </w:pPr>
      <w:r>
        <w:rPr>
          <w:color w:val="797979" w:themeColor="accent6" w:themeShade="80"/>
        </w:rPr>
        <w:t>--Based on the results of employee size, most of these companies are not well-known</w:t>
      </w:r>
      <w:r w:rsidR="00ED6593">
        <w:rPr>
          <w:color w:val="797979" w:themeColor="accent6" w:themeShade="80"/>
        </w:rPr>
        <w:t>.</w:t>
      </w:r>
    </w:p>
    <w:p w14:paraId="0DEC0128" w14:textId="77777777" w:rsidR="008B72B1" w:rsidRDefault="008B72B1" w:rsidP="008B72B1">
      <w:pPr>
        <w:tabs>
          <w:tab w:val="left" w:pos="990"/>
        </w:tabs>
      </w:pPr>
    </w:p>
    <w:p w14:paraId="756EED56" w14:textId="77777777" w:rsidR="008B72B1" w:rsidRDefault="008B72B1" w:rsidP="008B72B1">
      <w:pPr>
        <w:tabs>
          <w:tab w:val="left" w:pos="990"/>
        </w:tabs>
      </w:pPr>
    </w:p>
    <w:p w14:paraId="31F51D8B" w14:textId="77777777" w:rsidR="008B72B1" w:rsidRDefault="008B72B1" w:rsidP="008B72B1">
      <w:pPr>
        <w:tabs>
          <w:tab w:val="left" w:pos="990"/>
        </w:tabs>
      </w:pPr>
      <w:r>
        <w:t>--10. Apply some additional filtering to pick out the most significant companies with large pay gaps.</w:t>
      </w:r>
    </w:p>
    <w:p w14:paraId="237B3850" w14:textId="77777777" w:rsidR="008B72B1" w:rsidRP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 xml:space="preserve">SELECT DISTINCT </w:t>
      </w:r>
      <w:proofErr w:type="gramStart"/>
      <w:r w:rsidRPr="008B72B1">
        <w:rPr>
          <w:color w:val="797979" w:themeColor="accent6" w:themeShade="80"/>
        </w:rPr>
        <w:t>companynumber,employername</w:t>
      </w:r>
      <w:proofErr w:type="gramEnd"/>
      <w:r w:rsidRPr="008B72B1">
        <w:rPr>
          <w:color w:val="797979" w:themeColor="accent6" w:themeShade="80"/>
        </w:rPr>
        <w:t xml:space="preserve">, </w:t>
      </w:r>
      <w:proofErr w:type="gramStart"/>
      <w:r w:rsidRPr="008B72B1">
        <w:rPr>
          <w:color w:val="797979" w:themeColor="accent6" w:themeShade="80"/>
        </w:rPr>
        <w:t>diffmedianhourlypercent,employersize</w:t>
      </w:r>
      <w:proofErr w:type="gramEnd"/>
    </w:p>
    <w:p w14:paraId="492C0E3C" w14:textId="77777777" w:rsidR="008B72B1" w:rsidRP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FROM gender_pay_gap_21_22</w:t>
      </w:r>
    </w:p>
    <w:p w14:paraId="5D169F61" w14:textId="77777777" w:rsidR="00161B83" w:rsidRDefault="008B72B1" w:rsidP="008B72B1">
      <w:pPr>
        <w:tabs>
          <w:tab w:val="left" w:pos="990"/>
        </w:tabs>
        <w:rPr>
          <w:color w:val="797979" w:themeColor="accent6" w:themeShade="80"/>
        </w:rPr>
      </w:pPr>
      <w:proofErr w:type="gramStart"/>
      <w:r w:rsidRPr="008B72B1">
        <w:rPr>
          <w:color w:val="797979" w:themeColor="accent6" w:themeShade="80"/>
        </w:rPr>
        <w:t>WHERE</w:t>
      </w:r>
      <w:proofErr w:type="gramEnd"/>
      <w:r w:rsidRPr="008B72B1">
        <w:rPr>
          <w:color w:val="797979" w:themeColor="accent6" w:themeShade="80"/>
        </w:rPr>
        <w:t xml:space="preserve"> </w:t>
      </w:r>
    </w:p>
    <w:p w14:paraId="3A2ADDFA" w14:textId="47ED3F1A" w:rsidR="008B72B1" w:rsidRPr="008B72B1" w:rsidRDefault="00161B83" w:rsidP="008B72B1">
      <w:pPr>
        <w:tabs>
          <w:tab w:val="left" w:pos="990"/>
        </w:tabs>
        <w:rPr>
          <w:color w:val="797979" w:themeColor="accent6" w:themeShade="80"/>
        </w:rPr>
      </w:pPr>
      <w:r>
        <w:rPr>
          <w:color w:val="797979" w:themeColor="accent6" w:themeShade="80"/>
        </w:rPr>
        <w:tab/>
      </w:r>
      <w:r w:rsidR="008B72B1" w:rsidRPr="008B72B1">
        <w:rPr>
          <w:color w:val="797979" w:themeColor="accent6" w:themeShade="80"/>
        </w:rPr>
        <w:t xml:space="preserve">(diffmedianhourlypercent &gt; '30' </w:t>
      </w:r>
    </w:p>
    <w:p w14:paraId="199292EB" w14:textId="739AB3BD" w:rsidR="008B72B1" w:rsidRPr="008B72B1" w:rsidRDefault="00161B83" w:rsidP="008B72B1">
      <w:pPr>
        <w:tabs>
          <w:tab w:val="left" w:pos="990"/>
        </w:tabs>
        <w:rPr>
          <w:color w:val="797979" w:themeColor="accent6" w:themeShade="80"/>
        </w:rPr>
      </w:pPr>
      <w:r>
        <w:rPr>
          <w:color w:val="797979" w:themeColor="accent6" w:themeShade="80"/>
        </w:rPr>
        <w:tab/>
      </w:r>
      <w:r w:rsidR="008B72B1" w:rsidRPr="008B72B1">
        <w:rPr>
          <w:color w:val="797979" w:themeColor="accent6" w:themeShade="80"/>
        </w:rPr>
        <w:t>AND employersize IN ('1000 TO 4999', '5000 to 19,999', '20,000 or more'))</w:t>
      </w:r>
    </w:p>
    <w:p w14:paraId="271B05B5" w14:textId="77777777" w:rsidR="008B72B1" w:rsidRP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ORDER BY 3 DESC</w:t>
      </w:r>
    </w:p>
    <w:p w14:paraId="52B6BD68" w14:textId="77777777" w:rsidR="008B72B1" w:rsidRP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 xml:space="preserve">LIMIT </w:t>
      </w:r>
      <w:proofErr w:type="gramStart"/>
      <w:r w:rsidRPr="008B72B1">
        <w:rPr>
          <w:color w:val="797979" w:themeColor="accent6" w:themeShade="80"/>
        </w:rPr>
        <w:t>10;</w:t>
      </w:r>
      <w:proofErr w:type="gramEnd"/>
      <w:r w:rsidRPr="008B72B1">
        <w:rPr>
          <w:color w:val="797979" w:themeColor="accent6" w:themeShade="80"/>
        </w:rPr>
        <w:t xml:space="preserve"> </w:t>
      </w:r>
    </w:p>
    <w:p w14:paraId="46DE5492" w14:textId="77777777" w:rsidR="00161B83" w:rsidRDefault="008B72B1" w:rsidP="008B72B1">
      <w:pPr>
        <w:tabs>
          <w:tab w:val="left" w:pos="990"/>
        </w:tabs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--</w:t>
      </w:r>
      <w:r w:rsidR="00161B83">
        <w:rPr>
          <w:color w:val="797979" w:themeColor="accent6" w:themeShade="80"/>
        </w:rPr>
        <w:t>Additional Filters:</w:t>
      </w:r>
    </w:p>
    <w:p w14:paraId="478D11A7" w14:textId="158CE1D3" w:rsidR="008B72B1" w:rsidRPr="008B72B1" w:rsidRDefault="00161B83" w:rsidP="008B72B1">
      <w:pPr>
        <w:tabs>
          <w:tab w:val="left" w:pos="990"/>
        </w:tabs>
        <w:rPr>
          <w:color w:val="797979" w:themeColor="accent6" w:themeShade="80"/>
        </w:rPr>
      </w:pPr>
      <w:r>
        <w:rPr>
          <w:color w:val="797979" w:themeColor="accent6" w:themeShade="80"/>
        </w:rPr>
        <w:t>--</w:t>
      </w:r>
      <w:r w:rsidR="008B72B1" w:rsidRPr="008B72B1">
        <w:rPr>
          <w:color w:val="797979" w:themeColor="accent6" w:themeShade="80"/>
        </w:rPr>
        <w:t xml:space="preserve">I defined </w:t>
      </w:r>
      <w:proofErr w:type="gramStart"/>
      <w:r w:rsidR="008B72B1" w:rsidRPr="008B72B1">
        <w:rPr>
          <w:color w:val="797979" w:themeColor="accent6" w:themeShade="80"/>
        </w:rPr>
        <w:t>large</w:t>
      </w:r>
      <w:proofErr w:type="gramEnd"/>
      <w:r w:rsidR="008B72B1" w:rsidRPr="008B72B1">
        <w:rPr>
          <w:color w:val="797979" w:themeColor="accent6" w:themeShade="80"/>
        </w:rPr>
        <w:t xml:space="preserve"> pay gap as more than 30 AND significant companies as those with large employersize.</w:t>
      </w:r>
    </w:p>
    <w:p w14:paraId="2DA1FB8E" w14:textId="77777777" w:rsidR="008B72B1" w:rsidRDefault="008B72B1" w:rsidP="008B72B1">
      <w:pPr>
        <w:tabs>
          <w:tab w:val="left" w:pos="990"/>
        </w:tabs>
      </w:pPr>
    </w:p>
    <w:p w14:paraId="09EB0977" w14:textId="77777777" w:rsidR="008B72B1" w:rsidRDefault="008B72B1" w:rsidP="008B72B1">
      <w:pPr>
        <w:tabs>
          <w:tab w:val="left" w:pos="990"/>
        </w:tabs>
      </w:pPr>
    </w:p>
    <w:p w14:paraId="18D6CCE2" w14:textId="77777777" w:rsidR="008B72B1" w:rsidRDefault="008B72B1" w:rsidP="008B72B1">
      <w:pPr>
        <w:tabs>
          <w:tab w:val="left" w:pos="990"/>
        </w:tabs>
      </w:pPr>
      <w:r>
        <w:t xml:space="preserve">--11. How would you report on the results? </w:t>
      </w:r>
    </w:p>
    <w:p w14:paraId="037ECBDA" w14:textId="77777777" w:rsidR="008B72B1" w:rsidRDefault="008B72B1" w:rsidP="008B72B1">
      <w:pPr>
        <w:tabs>
          <w:tab w:val="left" w:pos="990"/>
        </w:tabs>
      </w:pPr>
      <w:r>
        <w:t>--Can we say that these companies are engaging in unlawful pay discrimination?</w:t>
      </w:r>
    </w:p>
    <w:p w14:paraId="774E2A76" w14:textId="56457F0C" w:rsidR="00427AFD" w:rsidRDefault="008B72B1" w:rsidP="00427AFD">
      <w:pPr>
        <w:tabs>
          <w:tab w:val="left" w:pos="990"/>
        </w:tabs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 xml:space="preserve">--No. </w:t>
      </w:r>
      <w:r w:rsidR="00427AFD">
        <w:rPr>
          <w:color w:val="797979" w:themeColor="accent6" w:themeShade="80"/>
        </w:rPr>
        <w:t>We cannot draw that conclusion.</w:t>
      </w:r>
    </w:p>
    <w:p w14:paraId="5C076ECD" w14:textId="5EFE3B4B" w:rsidR="00427AFD" w:rsidRPr="00427AFD" w:rsidRDefault="00427AFD" w:rsidP="00427AFD">
      <w:pPr>
        <w:tabs>
          <w:tab w:val="left" w:pos="990"/>
        </w:tabs>
        <w:rPr>
          <w:b/>
          <w:bCs/>
          <w:color w:val="797979" w:themeColor="accent6" w:themeShade="80"/>
        </w:rPr>
      </w:pPr>
      <w:r>
        <w:rPr>
          <w:color w:val="797979" w:themeColor="accent6" w:themeShade="80"/>
        </w:rPr>
        <w:t>--</w:t>
      </w:r>
      <w:r w:rsidRPr="00427AFD">
        <w:rPr>
          <w:b/>
          <w:bCs/>
          <w:color w:val="797979" w:themeColor="accent6" w:themeShade="80"/>
        </w:rPr>
        <w:t>Justification:</w:t>
      </w:r>
    </w:p>
    <w:p w14:paraId="661DAC35" w14:textId="1C79B8FF" w:rsidR="009D0916" w:rsidRDefault="00427AFD" w:rsidP="00CF668C">
      <w:pPr>
        <w:tabs>
          <w:tab w:val="left" w:pos="990"/>
        </w:tabs>
        <w:rPr>
          <w:color w:val="797979" w:themeColor="accent6" w:themeShade="80"/>
        </w:rPr>
      </w:pPr>
      <w:r>
        <w:rPr>
          <w:color w:val="797979" w:themeColor="accent6" w:themeShade="80"/>
        </w:rPr>
        <w:t>--</w:t>
      </w:r>
      <w:r w:rsidR="008B72B1" w:rsidRPr="008B72B1">
        <w:rPr>
          <w:color w:val="797979" w:themeColor="accent6" w:themeShade="80"/>
        </w:rPr>
        <w:t xml:space="preserve">The pay </w:t>
      </w:r>
      <w:r w:rsidR="00CF668C">
        <w:rPr>
          <w:color w:val="797979" w:themeColor="accent6" w:themeShade="80"/>
        </w:rPr>
        <w:t xml:space="preserve">gap can be </w:t>
      </w:r>
      <w:r w:rsidR="00025194">
        <w:rPr>
          <w:color w:val="797979" w:themeColor="accent6" w:themeShade="80"/>
        </w:rPr>
        <w:t>the result</w:t>
      </w:r>
      <w:r w:rsidR="00CF668C">
        <w:rPr>
          <w:color w:val="797979" w:themeColor="accent6" w:themeShade="80"/>
        </w:rPr>
        <w:t xml:space="preserve"> of many factors such as</w:t>
      </w:r>
      <w:r w:rsidR="004A7918">
        <w:rPr>
          <w:color w:val="797979" w:themeColor="accent6" w:themeShade="80"/>
        </w:rPr>
        <w:t>:</w:t>
      </w:r>
    </w:p>
    <w:p w14:paraId="355163A3" w14:textId="238B88E1" w:rsidR="004A7918" w:rsidRDefault="004A7918" w:rsidP="004A7918">
      <w:pPr>
        <w:pStyle w:val="ListParagraph"/>
        <w:numPr>
          <w:ilvl w:val="0"/>
          <w:numId w:val="2"/>
        </w:numPr>
        <w:tabs>
          <w:tab w:val="left" w:pos="990"/>
        </w:tabs>
        <w:rPr>
          <w:color w:val="797979" w:themeColor="accent6" w:themeShade="80"/>
        </w:rPr>
      </w:pPr>
      <w:r>
        <w:rPr>
          <w:color w:val="797979" w:themeColor="accent6" w:themeShade="80"/>
        </w:rPr>
        <w:t>Job position</w:t>
      </w:r>
    </w:p>
    <w:p w14:paraId="434830F6" w14:textId="03B33E8B" w:rsidR="004A7918" w:rsidRDefault="00025194" w:rsidP="004A7918">
      <w:pPr>
        <w:pStyle w:val="ListParagraph"/>
        <w:numPr>
          <w:ilvl w:val="0"/>
          <w:numId w:val="2"/>
        </w:numPr>
        <w:tabs>
          <w:tab w:val="left" w:pos="990"/>
        </w:tabs>
        <w:rPr>
          <w:color w:val="797979" w:themeColor="accent6" w:themeShade="80"/>
        </w:rPr>
      </w:pPr>
      <w:r>
        <w:rPr>
          <w:color w:val="797979" w:themeColor="accent6" w:themeShade="80"/>
        </w:rPr>
        <w:t>Working Hours</w:t>
      </w:r>
    </w:p>
    <w:p w14:paraId="6E36C346" w14:textId="5F1A641D" w:rsidR="00025194" w:rsidRDefault="00025194" w:rsidP="004A7918">
      <w:pPr>
        <w:pStyle w:val="ListParagraph"/>
        <w:numPr>
          <w:ilvl w:val="0"/>
          <w:numId w:val="2"/>
        </w:numPr>
        <w:tabs>
          <w:tab w:val="left" w:pos="990"/>
        </w:tabs>
        <w:rPr>
          <w:color w:val="797979" w:themeColor="accent6" w:themeShade="80"/>
        </w:rPr>
      </w:pPr>
      <w:r>
        <w:rPr>
          <w:color w:val="797979" w:themeColor="accent6" w:themeShade="80"/>
        </w:rPr>
        <w:t>Varying pay policies across different sectors.</w:t>
      </w:r>
    </w:p>
    <w:p w14:paraId="45EA8DA7" w14:textId="77777777" w:rsidR="00025194" w:rsidRPr="000548AE" w:rsidRDefault="00025194" w:rsidP="000548AE">
      <w:pPr>
        <w:tabs>
          <w:tab w:val="left" w:pos="990"/>
        </w:tabs>
        <w:rPr>
          <w:color w:val="797979" w:themeColor="accent6" w:themeShade="80"/>
        </w:rPr>
      </w:pPr>
    </w:p>
    <w:p w14:paraId="60C708F8" w14:textId="77777777" w:rsid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</w:p>
    <w:p w14:paraId="50878423" w14:textId="77777777" w:rsid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</w:p>
    <w:p w14:paraId="6697AD4B" w14:textId="77777777" w:rsid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</w:p>
    <w:p w14:paraId="259F18E7" w14:textId="77777777" w:rsid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</w:p>
    <w:p w14:paraId="68DFEEC2" w14:textId="77777777" w:rsid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</w:p>
    <w:p w14:paraId="6FEC0332" w14:textId="77777777" w:rsid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</w:p>
    <w:p w14:paraId="06FD8A9F" w14:textId="77777777" w:rsidR="00FF5325" w:rsidRDefault="00FF5325" w:rsidP="008B72B1">
      <w:pPr>
        <w:tabs>
          <w:tab w:val="left" w:pos="990"/>
        </w:tabs>
        <w:rPr>
          <w:color w:val="797979" w:themeColor="accent6" w:themeShade="80"/>
        </w:rPr>
      </w:pPr>
    </w:p>
    <w:p w14:paraId="05EDD41C" w14:textId="77777777" w:rsidR="00FF5325" w:rsidRDefault="00FF5325" w:rsidP="008B72B1">
      <w:pPr>
        <w:tabs>
          <w:tab w:val="left" w:pos="990"/>
        </w:tabs>
        <w:rPr>
          <w:color w:val="797979" w:themeColor="accent6" w:themeShade="80"/>
        </w:rPr>
      </w:pPr>
    </w:p>
    <w:p w14:paraId="586701A7" w14:textId="77777777" w:rsid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</w:p>
    <w:p w14:paraId="4BA28BAE" w14:textId="77777777" w:rsid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</w:p>
    <w:p w14:paraId="5A81D629" w14:textId="77777777" w:rsid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</w:p>
    <w:p w14:paraId="007BAAAF" w14:textId="77777777" w:rsidR="008B72B1" w:rsidRDefault="008B72B1" w:rsidP="008B72B1">
      <w:pPr>
        <w:tabs>
          <w:tab w:val="left" w:pos="990"/>
        </w:tabs>
        <w:rPr>
          <w:color w:val="797979" w:themeColor="accent6" w:themeShade="80"/>
        </w:rPr>
      </w:pPr>
    </w:p>
    <w:p w14:paraId="446866F9" w14:textId="061B840E" w:rsidR="008B72B1" w:rsidRDefault="008B72B1" w:rsidP="008B72B1">
      <w:pPr>
        <w:tabs>
          <w:tab w:val="left" w:pos="990"/>
        </w:tabs>
        <w:rPr>
          <w:b/>
          <w:bCs/>
          <w:sz w:val="28"/>
          <w:szCs w:val="28"/>
        </w:rPr>
      </w:pPr>
      <w:r w:rsidRPr="008B72B1">
        <w:rPr>
          <w:b/>
          <w:bCs/>
          <w:sz w:val="28"/>
          <w:szCs w:val="28"/>
        </w:rPr>
        <w:t>Geographic Differences</w:t>
      </w:r>
    </w:p>
    <w:p w14:paraId="31A6FEAE" w14:textId="77777777" w:rsidR="008B72B1" w:rsidRDefault="008B72B1" w:rsidP="008B72B1">
      <w:pPr>
        <w:tabs>
          <w:tab w:val="left" w:pos="990"/>
        </w:tabs>
      </w:pPr>
    </w:p>
    <w:p w14:paraId="781D42D6" w14:textId="77777777" w:rsidR="008B72B1" w:rsidRDefault="008B72B1" w:rsidP="008B72B1">
      <w:pPr>
        <w:tabs>
          <w:tab w:val="left" w:pos="990"/>
        </w:tabs>
        <w:spacing w:line="276" w:lineRule="auto"/>
      </w:pPr>
      <w:r>
        <w:t>--Let’s see if there are differences in the average pay gaps in different parts of the country.</w:t>
      </w:r>
    </w:p>
    <w:p w14:paraId="159A105E" w14:textId="77777777" w:rsidR="008B72B1" w:rsidRDefault="008B72B1" w:rsidP="008B72B1">
      <w:pPr>
        <w:tabs>
          <w:tab w:val="left" w:pos="990"/>
        </w:tabs>
        <w:spacing w:line="276" w:lineRule="auto"/>
      </w:pPr>
      <w:r>
        <w:t xml:space="preserve">--Think about where you might be able to find this information, </w:t>
      </w:r>
    </w:p>
    <w:p w14:paraId="5272AD1B" w14:textId="77777777" w:rsidR="008B72B1" w:rsidRDefault="008B72B1" w:rsidP="008B72B1">
      <w:pPr>
        <w:tabs>
          <w:tab w:val="left" w:pos="990"/>
        </w:tabs>
        <w:spacing w:line="276" w:lineRule="auto"/>
      </w:pPr>
      <w:r>
        <w:t>--since there’s no ‘city’ column in our data set.</w:t>
      </w:r>
    </w:p>
    <w:p w14:paraId="5E4B8997" w14:textId="77777777" w:rsidR="008B72B1" w:rsidRDefault="008B72B1" w:rsidP="008B72B1">
      <w:pPr>
        <w:tabs>
          <w:tab w:val="left" w:pos="990"/>
        </w:tabs>
        <w:spacing w:line="276" w:lineRule="auto"/>
      </w:pPr>
    </w:p>
    <w:p w14:paraId="1467BF2D" w14:textId="77777777" w:rsidR="008B72B1" w:rsidRDefault="008B72B1" w:rsidP="008B72B1">
      <w:pPr>
        <w:tabs>
          <w:tab w:val="left" w:pos="990"/>
        </w:tabs>
        <w:spacing w:line="276" w:lineRule="auto"/>
      </w:pPr>
      <w:r>
        <w:t>--12. What’s the average pay gap in London versus outside London?</w:t>
      </w:r>
    </w:p>
    <w:p w14:paraId="6B1DD712" w14:textId="77777777" w:rsidR="008B72B1" w:rsidRPr="008B72B1" w:rsidRDefault="008B72B1" w:rsidP="008B72B1">
      <w:pPr>
        <w:tabs>
          <w:tab w:val="left" w:pos="990"/>
        </w:tabs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 xml:space="preserve">SELECT </w:t>
      </w:r>
    </w:p>
    <w:p w14:paraId="72D0B071" w14:textId="77777777" w:rsidR="008B72B1" w:rsidRPr="008B72B1" w:rsidRDefault="008B72B1" w:rsidP="008B72B1">
      <w:pPr>
        <w:tabs>
          <w:tab w:val="left" w:pos="990"/>
        </w:tabs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ab/>
        <w:t>ROUND(</w:t>
      </w:r>
      <w:proofErr w:type="gramStart"/>
      <w:r w:rsidRPr="008B72B1">
        <w:rPr>
          <w:color w:val="797979" w:themeColor="accent6" w:themeShade="80"/>
        </w:rPr>
        <w:t>AVG(</w:t>
      </w:r>
      <w:proofErr w:type="gramEnd"/>
      <w:r w:rsidRPr="008B72B1">
        <w:rPr>
          <w:color w:val="797979" w:themeColor="accent6" w:themeShade="80"/>
        </w:rPr>
        <w:t>diffmedianhourlypercent),2) as Avg_pg_London</w:t>
      </w:r>
    </w:p>
    <w:p w14:paraId="4B0DD643" w14:textId="77777777" w:rsidR="008B72B1" w:rsidRPr="008B72B1" w:rsidRDefault="008B72B1" w:rsidP="008B72B1">
      <w:pPr>
        <w:tabs>
          <w:tab w:val="left" w:pos="990"/>
        </w:tabs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FROM gender_pay_gap_21_22</w:t>
      </w:r>
    </w:p>
    <w:p w14:paraId="6CE1A1E0" w14:textId="77777777" w:rsidR="008B72B1" w:rsidRPr="008B72B1" w:rsidRDefault="008B72B1" w:rsidP="008B72B1">
      <w:pPr>
        <w:tabs>
          <w:tab w:val="left" w:pos="990"/>
        </w:tabs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WHERE address ILIKE '%London%</w:t>
      </w:r>
      <w:proofErr w:type="gramStart"/>
      <w:r w:rsidRPr="008B72B1">
        <w:rPr>
          <w:color w:val="797979" w:themeColor="accent6" w:themeShade="80"/>
        </w:rPr>
        <w:t>';</w:t>
      </w:r>
      <w:proofErr w:type="gramEnd"/>
    </w:p>
    <w:p w14:paraId="270C10E7" w14:textId="77777777" w:rsidR="008B72B1" w:rsidRPr="008B72B1" w:rsidRDefault="008B72B1" w:rsidP="008B72B1">
      <w:pPr>
        <w:tabs>
          <w:tab w:val="left" w:pos="990"/>
        </w:tabs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--Answer: 13.63</w:t>
      </w:r>
    </w:p>
    <w:p w14:paraId="14F13195" w14:textId="77777777" w:rsidR="008B72B1" w:rsidRPr="008B72B1" w:rsidRDefault="008B72B1" w:rsidP="008B72B1">
      <w:pPr>
        <w:tabs>
          <w:tab w:val="left" w:pos="990"/>
        </w:tabs>
        <w:spacing w:line="276" w:lineRule="auto"/>
        <w:rPr>
          <w:color w:val="797979" w:themeColor="accent6" w:themeShade="80"/>
        </w:rPr>
      </w:pPr>
    </w:p>
    <w:p w14:paraId="0407D56F" w14:textId="77777777" w:rsidR="008B72B1" w:rsidRPr="008B72B1" w:rsidRDefault="008B72B1" w:rsidP="008B72B1">
      <w:pPr>
        <w:tabs>
          <w:tab w:val="left" w:pos="990"/>
        </w:tabs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 xml:space="preserve">SELECT </w:t>
      </w:r>
    </w:p>
    <w:p w14:paraId="3B93AE8F" w14:textId="77777777" w:rsidR="008B72B1" w:rsidRPr="008B72B1" w:rsidRDefault="008B72B1" w:rsidP="008B72B1">
      <w:pPr>
        <w:tabs>
          <w:tab w:val="left" w:pos="990"/>
        </w:tabs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ab/>
        <w:t>ROUND (</w:t>
      </w:r>
      <w:proofErr w:type="gramStart"/>
      <w:r w:rsidRPr="008B72B1">
        <w:rPr>
          <w:color w:val="797979" w:themeColor="accent6" w:themeShade="80"/>
        </w:rPr>
        <w:t>AVG(</w:t>
      </w:r>
      <w:proofErr w:type="gramEnd"/>
      <w:r w:rsidRPr="008B72B1">
        <w:rPr>
          <w:color w:val="797979" w:themeColor="accent6" w:themeShade="80"/>
        </w:rPr>
        <w:t>diffmedianhourlypercent),2) as Avg_pg_outside_London</w:t>
      </w:r>
    </w:p>
    <w:p w14:paraId="2B9C765F" w14:textId="77777777" w:rsidR="008B72B1" w:rsidRPr="008B72B1" w:rsidRDefault="008B72B1" w:rsidP="008B72B1">
      <w:pPr>
        <w:tabs>
          <w:tab w:val="left" w:pos="990"/>
        </w:tabs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FROM gender_pay_gap_21_22</w:t>
      </w:r>
    </w:p>
    <w:p w14:paraId="2C75ECDC" w14:textId="77777777" w:rsidR="008B72B1" w:rsidRPr="008B72B1" w:rsidRDefault="008B72B1" w:rsidP="008B72B1">
      <w:pPr>
        <w:tabs>
          <w:tab w:val="left" w:pos="990"/>
        </w:tabs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WHERE address NOT ILIKE '%London%</w:t>
      </w:r>
      <w:proofErr w:type="gramStart"/>
      <w:r w:rsidRPr="008B72B1">
        <w:rPr>
          <w:color w:val="797979" w:themeColor="accent6" w:themeShade="80"/>
        </w:rPr>
        <w:t>';</w:t>
      </w:r>
      <w:proofErr w:type="gramEnd"/>
    </w:p>
    <w:p w14:paraId="430C7F4D" w14:textId="77777777" w:rsidR="008B72B1" w:rsidRPr="008B72B1" w:rsidRDefault="008B72B1" w:rsidP="008B72B1">
      <w:pPr>
        <w:tabs>
          <w:tab w:val="left" w:pos="990"/>
        </w:tabs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--Answer: 11.94</w:t>
      </w:r>
    </w:p>
    <w:p w14:paraId="517C7C79" w14:textId="77777777" w:rsidR="008B72B1" w:rsidRPr="008B72B1" w:rsidRDefault="008B72B1" w:rsidP="008B72B1">
      <w:pPr>
        <w:tabs>
          <w:tab w:val="left" w:pos="990"/>
        </w:tabs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ab/>
      </w:r>
    </w:p>
    <w:p w14:paraId="443AAC0E" w14:textId="77777777" w:rsidR="008B72B1" w:rsidRDefault="008B72B1" w:rsidP="008B72B1">
      <w:pPr>
        <w:tabs>
          <w:tab w:val="left" w:pos="990"/>
        </w:tabs>
        <w:spacing w:line="276" w:lineRule="auto"/>
      </w:pPr>
    </w:p>
    <w:p w14:paraId="2FBFFD15" w14:textId="77777777" w:rsidR="008B72B1" w:rsidRDefault="008B72B1" w:rsidP="008B72B1">
      <w:pPr>
        <w:tabs>
          <w:tab w:val="left" w:pos="990"/>
        </w:tabs>
        <w:spacing w:line="276" w:lineRule="auto"/>
      </w:pPr>
      <w:r>
        <w:t>--13. What’s the average pay gap in London versus Birmingham?</w:t>
      </w:r>
    </w:p>
    <w:p w14:paraId="735CE146" w14:textId="77777777" w:rsidR="008B72B1" w:rsidRPr="008B72B1" w:rsidRDefault="008B72B1" w:rsidP="008B72B1">
      <w:pPr>
        <w:tabs>
          <w:tab w:val="left" w:pos="990"/>
        </w:tabs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 xml:space="preserve">SELECT </w:t>
      </w:r>
    </w:p>
    <w:p w14:paraId="4D3B21AE" w14:textId="77777777" w:rsidR="008B72B1" w:rsidRPr="008B72B1" w:rsidRDefault="008B72B1" w:rsidP="008B72B1">
      <w:pPr>
        <w:tabs>
          <w:tab w:val="left" w:pos="990"/>
        </w:tabs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ab/>
        <w:t>ROUND(</w:t>
      </w:r>
      <w:proofErr w:type="gramStart"/>
      <w:r w:rsidRPr="008B72B1">
        <w:rPr>
          <w:color w:val="797979" w:themeColor="accent6" w:themeShade="80"/>
        </w:rPr>
        <w:t>AVG(</w:t>
      </w:r>
      <w:proofErr w:type="gramEnd"/>
      <w:r w:rsidRPr="008B72B1">
        <w:rPr>
          <w:color w:val="797979" w:themeColor="accent6" w:themeShade="80"/>
        </w:rPr>
        <w:t>diffmedianhourlypercent),2) as Avg_pg_London</w:t>
      </w:r>
    </w:p>
    <w:p w14:paraId="7087F5BC" w14:textId="77777777" w:rsidR="008B72B1" w:rsidRPr="008B72B1" w:rsidRDefault="008B72B1" w:rsidP="008B72B1">
      <w:pPr>
        <w:tabs>
          <w:tab w:val="left" w:pos="990"/>
        </w:tabs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FROM gender_pay_gap_21_22</w:t>
      </w:r>
    </w:p>
    <w:p w14:paraId="2AEB3239" w14:textId="77777777" w:rsidR="008B72B1" w:rsidRPr="008B72B1" w:rsidRDefault="008B72B1" w:rsidP="008B72B1">
      <w:pPr>
        <w:tabs>
          <w:tab w:val="left" w:pos="990"/>
        </w:tabs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WHERE address ILIKE '%London%</w:t>
      </w:r>
      <w:proofErr w:type="gramStart"/>
      <w:r w:rsidRPr="008B72B1">
        <w:rPr>
          <w:color w:val="797979" w:themeColor="accent6" w:themeShade="80"/>
        </w:rPr>
        <w:t>';</w:t>
      </w:r>
      <w:proofErr w:type="gramEnd"/>
    </w:p>
    <w:p w14:paraId="1BF2712D" w14:textId="77777777" w:rsidR="008B72B1" w:rsidRPr="008B72B1" w:rsidRDefault="008B72B1" w:rsidP="008B72B1">
      <w:pPr>
        <w:tabs>
          <w:tab w:val="left" w:pos="990"/>
        </w:tabs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--Answer: 13.63</w:t>
      </w:r>
    </w:p>
    <w:p w14:paraId="3EEC953A" w14:textId="77777777" w:rsidR="008B72B1" w:rsidRPr="008B72B1" w:rsidRDefault="008B72B1" w:rsidP="008B72B1">
      <w:pPr>
        <w:tabs>
          <w:tab w:val="left" w:pos="990"/>
        </w:tabs>
        <w:spacing w:line="276" w:lineRule="auto"/>
        <w:rPr>
          <w:color w:val="797979" w:themeColor="accent6" w:themeShade="80"/>
        </w:rPr>
      </w:pPr>
    </w:p>
    <w:p w14:paraId="1525AFA9" w14:textId="77777777" w:rsidR="008B72B1" w:rsidRPr="008B72B1" w:rsidRDefault="008B72B1" w:rsidP="008B72B1">
      <w:pPr>
        <w:tabs>
          <w:tab w:val="left" w:pos="990"/>
        </w:tabs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 xml:space="preserve">SELECT </w:t>
      </w:r>
    </w:p>
    <w:p w14:paraId="61D094D9" w14:textId="77777777" w:rsidR="008B72B1" w:rsidRPr="008B72B1" w:rsidRDefault="008B72B1" w:rsidP="008B72B1">
      <w:pPr>
        <w:tabs>
          <w:tab w:val="left" w:pos="990"/>
        </w:tabs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ab/>
        <w:t>ROUND(</w:t>
      </w:r>
      <w:proofErr w:type="gramStart"/>
      <w:r w:rsidRPr="008B72B1">
        <w:rPr>
          <w:color w:val="797979" w:themeColor="accent6" w:themeShade="80"/>
        </w:rPr>
        <w:t>AVG(</w:t>
      </w:r>
      <w:proofErr w:type="gramEnd"/>
      <w:r w:rsidRPr="008B72B1">
        <w:rPr>
          <w:color w:val="797979" w:themeColor="accent6" w:themeShade="80"/>
        </w:rPr>
        <w:t>diffmedianhourlypercent),2) as Avg_pg_Birmingham</w:t>
      </w:r>
    </w:p>
    <w:p w14:paraId="19EB3A5A" w14:textId="77777777" w:rsidR="008B72B1" w:rsidRPr="008B72B1" w:rsidRDefault="008B72B1" w:rsidP="008B72B1">
      <w:pPr>
        <w:tabs>
          <w:tab w:val="left" w:pos="990"/>
        </w:tabs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FROM gender_pay_gap_21_22</w:t>
      </w:r>
    </w:p>
    <w:p w14:paraId="702A4949" w14:textId="77777777" w:rsidR="008B72B1" w:rsidRPr="008B72B1" w:rsidRDefault="008B72B1" w:rsidP="008B72B1">
      <w:pPr>
        <w:tabs>
          <w:tab w:val="left" w:pos="990"/>
        </w:tabs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WHERE address ILIKE '%Birmingham%</w:t>
      </w:r>
      <w:proofErr w:type="gramStart"/>
      <w:r w:rsidRPr="008B72B1">
        <w:rPr>
          <w:color w:val="797979" w:themeColor="accent6" w:themeShade="80"/>
        </w:rPr>
        <w:t>';</w:t>
      </w:r>
      <w:proofErr w:type="gramEnd"/>
    </w:p>
    <w:p w14:paraId="24FCBCBE" w14:textId="214A775F" w:rsidR="008B72B1" w:rsidRDefault="008B72B1" w:rsidP="008B72B1">
      <w:pPr>
        <w:tabs>
          <w:tab w:val="left" w:pos="990"/>
        </w:tabs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--Answer: 10.76</w:t>
      </w:r>
    </w:p>
    <w:p w14:paraId="476C7DA9" w14:textId="77777777" w:rsidR="008B72B1" w:rsidRPr="008B72B1" w:rsidRDefault="008B72B1" w:rsidP="008B72B1"/>
    <w:p w14:paraId="12138DBB" w14:textId="77777777" w:rsidR="008B72B1" w:rsidRPr="008B72B1" w:rsidRDefault="008B72B1" w:rsidP="008B72B1"/>
    <w:p w14:paraId="58FB6A5E" w14:textId="77777777" w:rsidR="008B72B1" w:rsidRPr="008B72B1" w:rsidRDefault="008B72B1" w:rsidP="008B72B1"/>
    <w:p w14:paraId="030F94BE" w14:textId="77777777" w:rsidR="008B72B1" w:rsidRPr="008B72B1" w:rsidRDefault="008B72B1" w:rsidP="008B72B1"/>
    <w:p w14:paraId="699AAA7B" w14:textId="77777777" w:rsidR="008B72B1" w:rsidRPr="008B72B1" w:rsidRDefault="008B72B1" w:rsidP="008B72B1"/>
    <w:p w14:paraId="0F12D34F" w14:textId="77777777" w:rsidR="008B72B1" w:rsidRDefault="008B72B1" w:rsidP="008B72B1">
      <w:pPr>
        <w:rPr>
          <w:color w:val="797979" w:themeColor="accent6" w:themeShade="80"/>
        </w:rPr>
      </w:pPr>
    </w:p>
    <w:p w14:paraId="434437C6" w14:textId="77777777" w:rsidR="008B72B1" w:rsidRDefault="008B72B1" w:rsidP="008B72B1">
      <w:pPr>
        <w:rPr>
          <w:color w:val="797979" w:themeColor="accent6" w:themeShade="80"/>
        </w:rPr>
      </w:pPr>
    </w:p>
    <w:p w14:paraId="7FCF93DF" w14:textId="77777777" w:rsidR="008B72B1" w:rsidRDefault="008B72B1" w:rsidP="008B72B1"/>
    <w:p w14:paraId="2674CCCC" w14:textId="77777777" w:rsidR="008B72B1" w:rsidRDefault="008B72B1" w:rsidP="008B72B1"/>
    <w:p w14:paraId="08DF0CD8" w14:textId="77777777" w:rsidR="008B72B1" w:rsidRDefault="008B72B1" w:rsidP="008B72B1"/>
    <w:p w14:paraId="44BBEFF0" w14:textId="77777777" w:rsidR="008B72B1" w:rsidRDefault="008B72B1" w:rsidP="008B72B1"/>
    <w:p w14:paraId="401F9141" w14:textId="77777777" w:rsidR="008B72B1" w:rsidRDefault="008B72B1" w:rsidP="008B72B1"/>
    <w:p w14:paraId="214576D1" w14:textId="77777777" w:rsidR="008B72B1" w:rsidRDefault="008B72B1" w:rsidP="008B72B1"/>
    <w:p w14:paraId="7714DA58" w14:textId="77777777" w:rsidR="008B72B1" w:rsidRDefault="008B72B1" w:rsidP="008B72B1"/>
    <w:p w14:paraId="5CE63EDC" w14:textId="77777777" w:rsidR="008B72B1" w:rsidRDefault="008B72B1" w:rsidP="008B72B1"/>
    <w:p w14:paraId="7A4438C3" w14:textId="77777777" w:rsidR="008B72B1" w:rsidRDefault="008B72B1" w:rsidP="008B72B1"/>
    <w:p w14:paraId="61BAB0A4" w14:textId="77777777" w:rsidR="008B72B1" w:rsidRDefault="008B72B1" w:rsidP="008B72B1"/>
    <w:p w14:paraId="12226950" w14:textId="77777777" w:rsidR="008B72B1" w:rsidRDefault="008B72B1" w:rsidP="008B72B1"/>
    <w:p w14:paraId="1A6C4DAB" w14:textId="77777777" w:rsidR="008B72B1" w:rsidRDefault="008B72B1" w:rsidP="008B72B1"/>
    <w:p w14:paraId="4FC7954E" w14:textId="27472E82" w:rsidR="008B72B1" w:rsidRDefault="008B72B1" w:rsidP="008B72B1">
      <w:pPr>
        <w:rPr>
          <w:b/>
          <w:bCs/>
          <w:sz w:val="28"/>
          <w:szCs w:val="28"/>
        </w:rPr>
      </w:pPr>
      <w:r w:rsidRPr="008B72B1">
        <w:rPr>
          <w:b/>
          <w:bCs/>
          <w:sz w:val="28"/>
          <w:szCs w:val="28"/>
        </w:rPr>
        <w:t>Industry Differences</w:t>
      </w:r>
    </w:p>
    <w:p w14:paraId="60B7FFC5" w14:textId="77777777" w:rsidR="008B72B1" w:rsidRDefault="008B72B1" w:rsidP="008B72B1">
      <w:pPr>
        <w:rPr>
          <w:b/>
          <w:bCs/>
          <w:sz w:val="28"/>
          <w:szCs w:val="28"/>
        </w:rPr>
      </w:pPr>
    </w:p>
    <w:p w14:paraId="01E40C0A" w14:textId="77777777" w:rsidR="008B72B1" w:rsidRPr="008B72B1" w:rsidRDefault="008B72B1" w:rsidP="008B72B1">
      <w:pPr>
        <w:spacing w:line="276" w:lineRule="auto"/>
      </w:pPr>
      <w:r w:rsidRPr="008B72B1">
        <w:t>--Let’s see if there are differences in the average pay gaps across different industries.</w:t>
      </w:r>
    </w:p>
    <w:p w14:paraId="55A6EE83" w14:textId="64BE9AAC" w:rsidR="008B72B1" w:rsidRDefault="008B72B1" w:rsidP="008B72B1">
      <w:pPr>
        <w:spacing w:line="276" w:lineRule="auto"/>
      </w:pPr>
      <w:r w:rsidRPr="008B72B1">
        <w:t>--Think carefully about where you might be able to find this information in your data set — there are a</w:t>
      </w:r>
      <w:r>
        <w:t xml:space="preserve"> </w:t>
      </w:r>
      <w:r w:rsidRPr="008B72B1">
        <w:t>couple of different approaches to this task.</w:t>
      </w:r>
    </w:p>
    <w:p w14:paraId="6C9BDBEA" w14:textId="77777777" w:rsidR="008B72B1" w:rsidRPr="008B72B1" w:rsidRDefault="008B72B1" w:rsidP="008B72B1">
      <w:pPr>
        <w:spacing w:line="276" w:lineRule="auto"/>
      </w:pPr>
    </w:p>
    <w:p w14:paraId="0018FAE0" w14:textId="77777777" w:rsidR="008B72B1" w:rsidRPr="008B72B1" w:rsidRDefault="008B72B1" w:rsidP="008B72B1">
      <w:pPr>
        <w:spacing w:line="276" w:lineRule="auto"/>
      </w:pPr>
      <w:r w:rsidRPr="008B72B1">
        <w:t>--14. What is the average pay gap within schools?</w:t>
      </w:r>
    </w:p>
    <w:p w14:paraId="595D0A56" w14:textId="77777777" w:rsidR="008B72B1" w:rsidRPr="008B72B1" w:rsidRDefault="008B72B1" w:rsidP="008B72B1">
      <w:pPr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SELECT ROUND(</w:t>
      </w:r>
      <w:proofErr w:type="gramStart"/>
      <w:r w:rsidRPr="008B72B1">
        <w:rPr>
          <w:color w:val="797979" w:themeColor="accent6" w:themeShade="80"/>
        </w:rPr>
        <w:t>AVG(</w:t>
      </w:r>
      <w:proofErr w:type="gramEnd"/>
      <w:r w:rsidRPr="008B72B1">
        <w:rPr>
          <w:color w:val="797979" w:themeColor="accent6" w:themeShade="80"/>
        </w:rPr>
        <w:t>diffmedianhourlypercent),2)</w:t>
      </w:r>
    </w:p>
    <w:p w14:paraId="61627077" w14:textId="77777777" w:rsidR="008B72B1" w:rsidRPr="008B72B1" w:rsidRDefault="008B72B1" w:rsidP="008B72B1">
      <w:pPr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FROM gender_pay_gap_21_22</w:t>
      </w:r>
    </w:p>
    <w:p w14:paraId="188169F0" w14:textId="77777777" w:rsidR="008B72B1" w:rsidRPr="008B72B1" w:rsidRDefault="008B72B1" w:rsidP="008B72B1">
      <w:pPr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WHERE employername ILIKE '%School%</w:t>
      </w:r>
      <w:proofErr w:type="gramStart"/>
      <w:r w:rsidRPr="008B72B1">
        <w:rPr>
          <w:color w:val="797979" w:themeColor="accent6" w:themeShade="80"/>
        </w:rPr>
        <w:t>';</w:t>
      </w:r>
      <w:proofErr w:type="gramEnd"/>
    </w:p>
    <w:p w14:paraId="5202F9E3" w14:textId="66093CEB" w:rsidR="008B72B1" w:rsidRDefault="008B72B1" w:rsidP="008B72B1">
      <w:pPr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--Answer: 23.93</w:t>
      </w:r>
    </w:p>
    <w:p w14:paraId="55153ED1" w14:textId="77777777" w:rsidR="008B72B1" w:rsidRPr="008B72B1" w:rsidRDefault="008B72B1" w:rsidP="008B72B1">
      <w:pPr>
        <w:spacing w:line="276" w:lineRule="auto"/>
        <w:rPr>
          <w:color w:val="797979" w:themeColor="accent6" w:themeShade="80"/>
        </w:rPr>
      </w:pPr>
    </w:p>
    <w:p w14:paraId="54E87627" w14:textId="77777777" w:rsidR="008B72B1" w:rsidRPr="008B72B1" w:rsidRDefault="008B72B1" w:rsidP="008B72B1">
      <w:pPr>
        <w:spacing w:line="276" w:lineRule="auto"/>
      </w:pPr>
    </w:p>
    <w:p w14:paraId="7509945A" w14:textId="77777777" w:rsidR="008B72B1" w:rsidRPr="008B72B1" w:rsidRDefault="008B72B1" w:rsidP="008B72B1">
      <w:pPr>
        <w:spacing w:line="276" w:lineRule="auto"/>
      </w:pPr>
      <w:r w:rsidRPr="008B72B1">
        <w:t>--15. What is the average pay gap within banks?</w:t>
      </w:r>
    </w:p>
    <w:p w14:paraId="0B8D26E7" w14:textId="77777777" w:rsidR="008B72B1" w:rsidRPr="008B72B1" w:rsidRDefault="008B72B1" w:rsidP="008B72B1">
      <w:pPr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SELECT ROUND(</w:t>
      </w:r>
      <w:proofErr w:type="gramStart"/>
      <w:r w:rsidRPr="008B72B1">
        <w:rPr>
          <w:color w:val="797979" w:themeColor="accent6" w:themeShade="80"/>
        </w:rPr>
        <w:t>AVG(</w:t>
      </w:r>
      <w:proofErr w:type="gramEnd"/>
      <w:r w:rsidRPr="008B72B1">
        <w:rPr>
          <w:color w:val="797979" w:themeColor="accent6" w:themeShade="80"/>
        </w:rPr>
        <w:t>diffmedianhourlypercent),2)</w:t>
      </w:r>
    </w:p>
    <w:p w14:paraId="411A161A" w14:textId="77777777" w:rsidR="008B72B1" w:rsidRPr="008B72B1" w:rsidRDefault="008B72B1" w:rsidP="008B72B1">
      <w:pPr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FROM gender_pay_gap_21_22</w:t>
      </w:r>
    </w:p>
    <w:p w14:paraId="20CEC767" w14:textId="77777777" w:rsidR="008B72B1" w:rsidRPr="008B72B1" w:rsidRDefault="008B72B1" w:rsidP="008B72B1">
      <w:pPr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WHERE employername ILIKE '%Bank%</w:t>
      </w:r>
      <w:proofErr w:type="gramStart"/>
      <w:r w:rsidRPr="008B72B1">
        <w:rPr>
          <w:color w:val="797979" w:themeColor="accent6" w:themeShade="80"/>
        </w:rPr>
        <w:t>';</w:t>
      </w:r>
      <w:proofErr w:type="gramEnd"/>
    </w:p>
    <w:p w14:paraId="37C479BC" w14:textId="77777777" w:rsidR="008B72B1" w:rsidRPr="008B72B1" w:rsidRDefault="008B72B1" w:rsidP="008B72B1">
      <w:pPr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>--Answer: 25.66</w:t>
      </w:r>
    </w:p>
    <w:p w14:paraId="077EE76F" w14:textId="77777777" w:rsidR="008B72B1" w:rsidRPr="008B72B1" w:rsidRDefault="008B72B1" w:rsidP="008B72B1">
      <w:pPr>
        <w:spacing w:line="276" w:lineRule="auto"/>
      </w:pPr>
    </w:p>
    <w:p w14:paraId="4D4088E1" w14:textId="77777777" w:rsidR="008B72B1" w:rsidRPr="008B72B1" w:rsidRDefault="008B72B1" w:rsidP="008B72B1">
      <w:pPr>
        <w:spacing w:line="276" w:lineRule="auto"/>
      </w:pPr>
    </w:p>
    <w:p w14:paraId="2A814167" w14:textId="77777777" w:rsidR="008B72B1" w:rsidRPr="008B72B1" w:rsidRDefault="008B72B1" w:rsidP="008B72B1">
      <w:pPr>
        <w:spacing w:line="276" w:lineRule="auto"/>
      </w:pPr>
      <w:r w:rsidRPr="008B72B1">
        <w:t>--16. Is there a relationship between the number of employees at a company and the average pay gap?</w:t>
      </w:r>
    </w:p>
    <w:p w14:paraId="3E9E26A4" w14:textId="77777777" w:rsidR="003779DB" w:rsidRPr="003779DB" w:rsidRDefault="003779DB" w:rsidP="003779DB">
      <w:pPr>
        <w:spacing w:line="276" w:lineRule="auto"/>
        <w:rPr>
          <w:color w:val="797979" w:themeColor="accent6" w:themeShade="80"/>
        </w:rPr>
      </w:pPr>
      <w:r w:rsidRPr="003779DB">
        <w:rPr>
          <w:color w:val="797979" w:themeColor="accent6" w:themeShade="80"/>
        </w:rPr>
        <w:t xml:space="preserve">SELECT  </w:t>
      </w:r>
    </w:p>
    <w:p w14:paraId="543D2B3B" w14:textId="77777777" w:rsidR="003779DB" w:rsidRPr="003779DB" w:rsidRDefault="003779DB" w:rsidP="003779DB">
      <w:pPr>
        <w:spacing w:line="276" w:lineRule="auto"/>
        <w:rPr>
          <w:color w:val="797979" w:themeColor="accent6" w:themeShade="80"/>
        </w:rPr>
      </w:pPr>
      <w:r w:rsidRPr="003779DB">
        <w:rPr>
          <w:color w:val="797979" w:themeColor="accent6" w:themeShade="80"/>
        </w:rPr>
        <w:tab/>
        <w:t>employersize,</w:t>
      </w:r>
    </w:p>
    <w:p w14:paraId="49B0657A" w14:textId="77777777" w:rsidR="003779DB" w:rsidRPr="003779DB" w:rsidRDefault="003779DB" w:rsidP="003779DB">
      <w:pPr>
        <w:spacing w:line="276" w:lineRule="auto"/>
        <w:rPr>
          <w:color w:val="797979" w:themeColor="accent6" w:themeShade="80"/>
        </w:rPr>
      </w:pPr>
      <w:r w:rsidRPr="003779DB">
        <w:rPr>
          <w:color w:val="797979" w:themeColor="accent6" w:themeShade="80"/>
        </w:rPr>
        <w:tab/>
        <w:t>ROUND (</w:t>
      </w:r>
      <w:proofErr w:type="gramStart"/>
      <w:r w:rsidRPr="003779DB">
        <w:rPr>
          <w:color w:val="797979" w:themeColor="accent6" w:themeShade="80"/>
        </w:rPr>
        <w:t>AVG(</w:t>
      </w:r>
      <w:proofErr w:type="gramEnd"/>
      <w:r w:rsidRPr="003779DB">
        <w:rPr>
          <w:color w:val="797979" w:themeColor="accent6" w:themeShade="80"/>
        </w:rPr>
        <w:t>diffmedianhourlypercent))</w:t>
      </w:r>
    </w:p>
    <w:p w14:paraId="0F31DA81" w14:textId="77777777" w:rsidR="003779DB" w:rsidRPr="003779DB" w:rsidRDefault="003779DB" w:rsidP="003779DB">
      <w:pPr>
        <w:spacing w:line="276" w:lineRule="auto"/>
        <w:rPr>
          <w:color w:val="797979" w:themeColor="accent6" w:themeShade="80"/>
        </w:rPr>
      </w:pPr>
      <w:r w:rsidRPr="003779DB">
        <w:rPr>
          <w:color w:val="797979" w:themeColor="accent6" w:themeShade="80"/>
        </w:rPr>
        <w:t>FROM gender_pay_gap_21_22</w:t>
      </w:r>
    </w:p>
    <w:p w14:paraId="069850E5" w14:textId="77777777" w:rsidR="003779DB" w:rsidRPr="003779DB" w:rsidRDefault="003779DB" w:rsidP="003779DB">
      <w:pPr>
        <w:spacing w:line="276" w:lineRule="auto"/>
        <w:rPr>
          <w:color w:val="797979" w:themeColor="accent6" w:themeShade="80"/>
        </w:rPr>
      </w:pPr>
      <w:r w:rsidRPr="003779DB">
        <w:rPr>
          <w:color w:val="797979" w:themeColor="accent6" w:themeShade="80"/>
        </w:rPr>
        <w:t>GROUP BY 1</w:t>
      </w:r>
    </w:p>
    <w:p w14:paraId="1C64265A" w14:textId="77777777" w:rsidR="003779DB" w:rsidRPr="003779DB" w:rsidRDefault="003779DB" w:rsidP="003779DB">
      <w:pPr>
        <w:spacing w:line="276" w:lineRule="auto"/>
        <w:rPr>
          <w:color w:val="797979" w:themeColor="accent6" w:themeShade="80"/>
        </w:rPr>
      </w:pPr>
      <w:r w:rsidRPr="003779DB">
        <w:rPr>
          <w:color w:val="797979" w:themeColor="accent6" w:themeShade="80"/>
        </w:rPr>
        <w:t>ORDER BY 2 DESC</w:t>
      </w:r>
    </w:p>
    <w:p w14:paraId="1D6E87D9" w14:textId="77777777" w:rsidR="003779DB" w:rsidRDefault="003779DB" w:rsidP="003779DB">
      <w:pPr>
        <w:spacing w:line="276" w:lineRule="auto"/>
        <w:rPr>
          <w:color w:val="797979" w:themeColor="accent6" w:themeShade="80"/>
        </w:rPr>
      </w:pPr>
      <w:r w:rsidRPr="003779DB">
        <w:rPr>
          <w:color w:val="797979" w:themeColor="accent6" w:themeShade="80"/>
        </w:rPr>
        <w:t xml:space="preserve">LIMIT </w:t>
      </w:r>
      <w:proofErr w:type="gramStart"/>
      <w:r w:rsidRPr="003779DB">
        <w:rPr>
          <w:color w:val="797979" w:themeColor="accent6" w:themeShade="80"/>
        </w:rPr>
        <w:t>10;</w:t>
      </w:r>
      <w:proofErr w:type="gramEnd"/>
    </w:p>
    <w:p w14:paraId="50DE6D34" w14:textId="31E79C93" w:rsidR="008B72B1" w:rsidRDefault="008B72B1" w:rsidP="003779DB">
      <w:pPr>
        <w:spacing w:line="276" w:lineRule="auto"/>
        <w:rPr>
          <w:color w:val="797979" w:themeColor="accent6" w:themeShade="80"/>
        </w:rPr>
      </w:pPr>
      <w:r w:rsidRPr="008B72B1">
        <w:rPr>
          <w:color w:val="797979" w:themeColor="accent6" w:themeShade="80"/>
        </w:rPr>
        <w:t xml:space="preserve">--Yes, there is. </w:t>
      </w:r>
    </w:p>
    <w:p w14:paraId="1175DA02" w14:textId="627F0EAD" w:rsidR="001A2367" w:rsidRDefault="001A2367" w:rsidP="001A2367">
      <w:pPr>
        <w:spacing w:line="276" w:lineRule="auto"/>
        <w:rPr>
          <w:color w:val="797979" w:themeColor="accent6" w:themeShade="80"/>
        </w:rPr>
      </w:pPr>
      <w:r>
        <w:rPr>
          <w:color w:val="797979" w:themeColor="accent6" w:themeShade="80"/>
        </w:rPr>
        <w:t>--Larger companies usually have a standardized pay system</w:t>
      </w:r>
      <w:r w:rsidR="004D34DE">
        <w:rPr>
          <w:color w:val="797979" w:themeColor="accent6" w:themeShade="80"/>
        </w:rPr>
        <w:t xml:space="preserve"> that helps in reducing </w:t>
      </w:r>
      <w:r w:rsidR="001E3C0F">
        <w:rPr>
          <w:color w:val="797979" w:themeColor="accent6" w:themeShade="80"/>
        </w:rPr>
        <w:t>the pay</w:t>
      </w:r>
      <w:r w:rsidR="004D34DE">
        <w:rPr>
          <w:color w:val="797979" w:themeColor="accent6" w:themeShade="80"/>
        </w:rPr>
        <w:t xml:space="preserve"> gap.</w:t>
      </w:r>
    </w:p>
    <w:p w14:paraId="5439B90C" w14:textId="6F575F13" w:rsidR="004D34DE" w:rsidRPr="001A2367" w:rsidRDefault="004D34DE" w:rsidP="001A2367">
      <w:pPr>
        <w:spacing w:line="276" w:lineRule="auto"/>
        <w:rPr>
          <w:color w:val="797979" w:themeColor="accent6" w:themeShade="80"/>
        </w:rPr>
      </w:pPr>
      <w:r>
        <w:rPr>
          <w:color w:val="797979" w:themeColor="accent6" w:themeShade="80"/>
        </w:rPr>
        <w:t xml:space="preserve">--In smaller companies, the pay is usually </w:t>
      </w:r>
      <w:r w:rsidR="00844723">
        <w:rPr>
          <w:color w:val="797979" w:themeColor="accent6" w:themeShade="80"/>
        </w:rPr>
        <w:t>decided based on negotiations</w:t>
      </w:r>
      <w:r w:rsidR="00136F78">
        <w:rPr>
          <w:color w:val="797979" w:themeColor="accent6" w:themeShade="80"/>
        </w:rPr>
        <w:t xml:space="preserve"> which might end up causing disparity. </w:t>
      </w:r>
    </w:p>
    <w:sectPr w:rsidR="004D34DE" w:rsidRPr="001A2367" w:rsidSect="009D0916">
      <w:footerReference w:type="even" r:id="rId10"/>
      <w:footerReference w:type="default" r:id="rId11"/>
      <w:pgSz w:w="11906" w:h="16838" w:code="9"/>
      <w:pgMar w:top="720" w:right="624" w:bottom="1077" w:left="624" w:header="709" w:footer="4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199D9" w14:textId="77777777" w:rsidR="00047032" w:rsidRDefault="00047032" w:rsidP="001205A1">
      <w:r>
        <w:separator/>
      </w:r>
    </w:p>
  </w:endnote>
  <w:endnote w:type="continuationSeparator" w:id="0">
    <w:p w14:paraId="3E56A1F2" w14:textId="77777777" w:rsidR="00047032" w:rsidRDefault="00047032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978846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B89F749" w14:textId="77777777" w:rsidR="001205A1" w:rsidRDefault="001205A1" w:rsidP="001739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lang w:val="en-GB" w:bidi="en-GB"/>
          </w:rPr>
          <w:fldChar w:fldCharType="begin"/>
        </w:r>
        <w:r>
          <w:rPr>
            <w:rStyle w:val="PageNumber"/>
            <w:lang w:val="en-GB" w:bidi="en-GB"/>
          </w:rPr>
          <w:instrText xml:space="preserve"> PAGE </w:instrText>
        </w:r>
        <w:r>
          <w:rPr>
            <w:rStyle w:val="PageNumber"/>
            <w:lang w:val="en-GB" w:bidi="en-GB"/>
          </w:rPr>
          <w:fldChar w:fldCharType="separate"/>
        </w:r>
        <w:r w:rsidR="007B0740">
          <w:rPr>
            <w:rStyle w:val="PageNumber"/>
            <w:noProof/>
            <w:lang w:val="en-GB" w:bidi="en-GB"/>
          </w:rPr>
          <w:t>2</w:t>
        </w:r>
        <w:r>
          <w:rPr>
            <w:rStyle w:val="PageNumber"/>
            <w:lang w:val="en-GB" w:bidi="en-GB"/>
          </w:rPr>
          <w:fldChar w:fldCharType="end"/>
        </w:r>
      </w:p>
    </w:sdtContent>
  </w:sdt>
  <w:p w14:paraId="06E08DC1" w14:textId="77777777" w:rsidR="001205A1" w:rsidRDefault="001205A1" w:rsidP="001205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2FCF" w14:textId="77777777" w:rsidR="001205A1" w:rsidRPr="00F50E51" w:rsidRDefault="001205A1">
    <w:pPr>
      <w:pStyle w:val="Footer"/>
      <w:rPr>
        <w:noProof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BBC11" w14:textId="77777777" w:rsidR="00047032" w:rsidRDefault="00047032" w:rsidP="001205A1">
      <w:r>
        <w:separator/>
      </w:r>
    </w:p>
  </w:footnote>
  <w:footnote w:type="continuationSeparator" w:id="0">
    <w:p w14:paraId="779BBE1A" w14:textId="77777777" w:rsidR="00047032" w:rsidRDefault="00047032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C6919"/>
    <w:multiLevelType w:val="hybridMultilevel"/>
    <w:tmpl w:val="8612F6E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45007"/>
    <w:multiLevelType w:val="hybridMultilevel"/>
    <w:tmpl w:val="C41A907E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50227">
    <w:abstractNumId w:val="1"/>
  </w:num>
  <w:num w:numId="2" w16cid:durableId="122148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32"/>
    <w:rsid w:val="00025194"/>
    <w:rsid w:val="00047032"/>
    <w:rsid w:val="000548AE"/>
    <w:rsid w:val="000C4ED1"/>
    <w:rsid w:val="001205A1"/>
    <w:rsid w:val="00136F78"/>
    <w:rsid w:val="00161B83"/>
    <w:rsid w:val="001A2367"/>
    <w:rsid w:val="001E3C0F"/>
    <w:rsid w:val="002560A5"/>
    <w:rsid w:val="002877E8"/>
    <w:rsid w:val="002B0D15"/>
    <w:rsid w:val="002E7C4E"/>
    <w:rsid w:val="0031055C"/>
    <w:rsid w:val="00320AB8"/>
    <w:rsid w:val="00325FB1"/>
    <w:rsid w:val="00371EE1"/>
    <w:rsid w:val="003779DB"/>
    <w:rsid w:val="003A53CA"/>
    <w:rsid w:val="003A798E"/>
    <w:rsid w:val="00425A99"/>
    <w:rsid w:val="00427AFD"/>
    <w:rsid w:val="00480F97"/>
    <w:rsid w:val="004A7918"/>
    <w:rsid w:val="004D34DE"/>
    <w:rsid w:val="005D33C8"/>
    <w:rsid w:val="005E6B25"/>
    <w:rsid w:val="005F4F46"/>
    <w:rsid w:val="00667DD3"/>
    <w:rsid w:val="006A05A0"/>
    <w:rsid w:val="006C5CAD"/>
    <w:rsid w:val="006C60E6"/>
    <w:rsid w:val="007223AD"/>
    <w:rsid w:val="007B0740"/>
    <w:rsid w:val="007C1BAB"/>
    <w:rsid w:val="00814E5D"/>
    <w:rsid w:val="00835515"/>
    <w:rsid w:val="00844723"/>
    <w:rsid w:val="008B72B1"/>
    <w:rsid w:val="00915ABC"/>
    <w:rsid w:val="009D0916"/>
    <w:rsid w:val="00A15CF7"/>
    <w:rsid w:val="00A24793"/>
    <w:rsid w:val="00A31A5B"/>
    <w:rsid w:val="00A81248"/>
    <w:rsid w:val="00A84125"/>
    <w:rsid w:val="00A92AA3"/>
    <w:rsid w:val="00AD1639"/>
    <w:rsid w:val="00B228CE"/>
    <w:rsid w:val="00B25EC4"/>
    <w:rsid w:val="00B335E4"/>
    <w:rsid w:val="00BF1816"/>
    <w:rsid w:val="00C5298A"/>
    <w:rsid w:val="00C66528"/>
    <w:rsid w:val="00C673F6"/>
    <w:rsid w:val="00C915F0"/>
    <w:rsid w:val="00C926BB"/>
    <w:rsid w:val="00CF668C"/>
    <w:rsid w:val="00D6008D"/>
    <w:rsid w:val="00D74315"/>
    <w:rsid w:val="00ED6593"/>
    <w:rsid w:val="00F50E51"/>
    <w:rsid w:val="00F82DB3"/>
    <w:rsid w:val="00FB65B8"/>
    <w:rsid w:val="00FC49AE"/>
    <w:rsid w:val="00FD2FC3"/>
    <w:rsid w:val="00FE6E9B"/>
    <w:rsid w:val="00FF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AA66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FC49AE"/>
  </w:style>
  <w:style w:type="paragraph" w:styleId="Heading1">
    <w:name w:val="heading 1"/>
    <w:basedOn w:val="Normal"/>
    <w:next w:val="Normal"/>
    <w:link w:val="Heading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C66528"/>
    <w:pPr>
      <w:keepNext/>
      <w:keepLines/>
      <w:outlineLvl w:val="1"/>
    </w:pPr>
    <w:rPr>
      <w:rFonts w:eastAsiaTheme="majorEastAsia" w:cstheme="majorBidi"/>
      <w:i/>
      <w:color w:val="00C1C7" w:themeColor="accent2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C66528"/>
    <w:rPr>
      <w:rFonts w:eastAsiaTheme="majorEastAsia" w:cstheme="majorBidi"/>
      <w:i/>
      <w:color w:val="00C1C7" w:themeColor="accent2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81248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Normal"/>
    <w:uiPriority w:val="5"/>
    <w:qFormat/>
    <w:rsid w:val="00C66528"/>
    <w:rPr>
      <w:i/>
      <w:color w:val="000000" w:themeColor="text1"/>
      <w:sz w:val="28"/>
    </w:rPr>
  </w:style>
  <w:style w:type="paragraph" w:styleId="Header">
    <w:name w:val="header"/>
    <w:basedOn w:val="Normal"/>
    <w:link w:val="HeaderCh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528"/>
  </w:style>
  <w:style w:type="paragraph" w:styleId="Footer">
    <w:name w:val="footer"/>
    <w:basedOn w:val="Normal"/>
    <w:link w:val="FooterChar"/>
    <w:uiPriority w:val="99"/>
    <w:rsid w:val="00FC49AE"/>
    <w:pPr>
      <w:tabs>
        <w:tab w:val="center" w:pos="4680"/>
        <w:tab w:val="right" w:pos="9360"/>
      </w:tabs>
    </w:pPr>
    <w:rPr>
      <w:rFonts w:asciiTheme="majorHAnsi" w:hAnsiTheme="majorHAnsi"/>
      <w:b/>
      <w:color w:val="A6A6A6" w:themeColor="background1" w:themeShade="A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FC49AE"/>
    <w:rPr>
      <w:rFonts w:asciiTheme="majorHAnsi" w:hAnsiTheme="majorHAnsi"/>
      <w:b/>
      <w:color w:val="A6A6A6" w:themeColor="background1" w:themeShade="A6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PlaceholderText">
    <w:name w:val="Placeholder Text"/>
    <w:basedOn w:val="DefaultParagraphFont"/>
    <w:uiPriority w:val="99"/>
    <w:semiHidden/>
    <w:rsid w:val="00C66528"/>
    <w:rPr>
      <w:color w:val="808080"/>
    </w:rPr>
  </w:style>
  <w:style w:type="character" w:styleId="Emphasis">
    <w:name w:val="Emphasis"/>
    <w:basedOn w:val="DefaultParagraphFont"/>
    <w:uiPriority w:val="20"/>
    <w:qFormat/>
    <w:rsid w:val="00FC49AE"/>
    <w:rPr>
      <w:i w:val="0"/>
      <w:iCs/>
      <w:color w:val="00C1C7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FC49AE"/>
    <w:rPr>
      <w:rFonts w:asciiTheme="majorHAnsi" w:hAnsiTheme="majorHAnsi"/>
      <w:iCs/>
      <w:color w:val="123869" w:themeColor="accent1"/>
      <w:sz w:val="76"/>
    </w:rPr>
  </w:style>
  <w:style w:type="paragraph" w:styleId="ListParagraph">
    <w:name w:val="List Paragraph"/>
    <w:basedOn w:val="Normal"/>
    <w:uiPriority w:val="34"/>
    <w:semiHidden/>
    <w:qFormat/>
    <w:rsid w:val="00A92A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9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a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EF425F07-5221-4468-81DD-0F0C28E7FD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7D20CB-E94B-44E8-97C3-44BC9C1A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798B56-5215-4AD8-847F-8A1F1C10FD6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</Template>
  <TotalTime>0</TotalTime>
  <Pages>6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2025-05-02T08:35:00Z</dcterms:created>
  <dcterms:modified xsi:type="dcterms:W3CDTF">2025-05-02T17:47:00Z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